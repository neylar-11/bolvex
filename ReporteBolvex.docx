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71C1" w14:textId="432C9EB1" w:rsidR="007E2EBE" w:rsidRDefault="007E2EBE"/>
    <w:sdt>
      <w:sdtPr>
        <w:id w:val="-666322624"/>
        <w:docPartObj>
          <w:docPartGallery w:val="Cover Pages"/>
          <w:docPartUnique/>
        </w:docPartObj>
      </w:sdtPr>
      <w:sdtEndPr>
        <w:rPr>
          <w:noProof/>
          <w:lang w:val="es-MX"/>
        </w:rPr>
      </w:sdtEndPr>
      <w:sdtContent>
        <w:p w14:paraId="15F6A334" w14:textId="7217F5D8" w:rsidR="001965C7" w:rsidRDefault="001965C7">
          <w:r>
            <w:rPr>
              <w:noProof/>
            </w:rPr>
            <mc:AlternateContent>
              <mc:Choice Requires="wpg">
                <w:drawing>
                  <wp:anchor distT="0" distB="0" distL="114300" distR="114300" simplePos="0" relativeHeight="251648512" behindDoc="1" locked="0" layoutInCell="1" allowOverlap="1" wp14:anchorId="31DFB8BD" wp14:editId="532A8831">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C451B2" w14:textId="77777777" w:rsidR="001965C7" w:rsidRPr="003A1F79" w:rsidRDefault="001965C7" w:rsidP="001965C7">
                                  <w:pPr>
                                    <w:jc w:val="center"/>
                                    <w:rPr>
                                      <w:color w:val="000000" w:themeColor="text1"/>
                                      <w:sz w:val="22"/>
                                      <w:lang w:val="es-MX"/>
                                    </w:rPr>
                                  </w:pPr>
                                  <w:r w:rsidRPr="003A1F79">
                                    <w:rPr>
                                      <w:b/>
                                      <w:bCs/>
                                      <w:color w:val="000000" w:themeColor="text1"/>
                                      <w:sz w:val="22"/>
                                      <w:lang w:val="es-MX"/>
                                    </w:rPr>
                                    <w:t>Universidad Autónoma de Zacatecas</w:t>
                                  </w:r>
                                  <w:r w:rsidRPr="003A1F79">
                                    <w:rPr>
                                      <w:color w:val="000000" w:themeColor="text1"/>
                                      <w:sz w:val="22"/>
                                      <w:lang w:val="es-MX"/>
                                    </w:rPr>
                                    <w:br/>
                                  </w:r>
                                  <w:r w:rsidRPr="003A1F79">
                                    <w:rPr>
                                      <w:b/>
                                      <w:bCs/>
                                      <w:color w:val="000000" w:themeColor="text1"/>
                                      <w:sz w:val="22"/>
                                      <w:lang w:val="es-MX"/>
                                    </w:rPr>
                                    <w:t>Unidad Académica de Ingeniería Eléctrica</w:t>
                                  </w:r>
                                  <w:r w:rsidRPr="003A1F79">
                                    <w:rPr>
                                      <w:color w:val="000000" w:themeColor="text1"/>
                                      <w:sz w:val="22"/>
                                      <w:lang w:val="es-MX"/>
                                    </w:rPr>
                                    <w:br/>
                                  </w:r>
                                  <w:r w:rsidRPr="003A1F79">
                                    <w:rPr>
                                      <w:b/>
                                      <w:bCs/>
                                      <w:color w:val="000000" w:themeColor="text1"/>
                                      <w:sz w:val="22"/>
                                      <w:lang w:val="es-MX"/>
                                    </w:rPr>
                                    <w:t>Ingeniería en Software</w:t>
                                  </w:r>
                                </w:p>
                                <w:p w14:paraId="467EF3A7" w14:textId="2878B56F" w:rsidR="001965C7" w:rsidRPr="003A1F79" w:rsidRDefault="001965C7" w:rsidP="001965C7">
                                  <w:pPr>
                                    <w:jc w:val="center"/>
                                    <w:rPr>
                                      <w:color w:val="000000" w:themeColor="text1"/>
                                      <w:sz w:val="22"/>
                                      <w:lang w:val="es-MX"/>
                                    </w:rPr>
                                  </w:pPr>
                                  <w:r w:rsidRPr="003A1F79">
                                    <w:rPr>
                                      <w:b/>
                                      <w:bCs/>
                                      <w:color w:val="000000" w:themeColor="text1"/>
                                      <w:sz w:val="22"/>
                                      <w:lang w:val="es-MX"/>
                                    </w:rPr>
                                    <w:t>Alumno</w:t>
                                  </w:r>
                                  <w:r w:rsidR="003A1F79" w:rsidRPr="003A1F79">
                                    <w:rPr>
                                      <w:b/>
                                      <w:bCs/>
                                      <w:color w:val="000000" w:themeColor="text1"/>
                                      <w:sz w:val="22"/>
                                      <w:lang w:val="es-MX"/>
                                    </w:rPr>
                                    <w:t>s</w:t>
                                  </w:r>
                                  <w:r w:rsidRPr="003A1F79">
                                    <w:rPr>
                                      <w:b/>
                                      <w:bCs/>
                                      <w:color w:val="000000" w:themeColor="text1"/>
                                      <w:sz w:val="22"/>
                                      <w:lang w:val="es-MX"/>
                                    </w:rPr>
                                    <w:t>:</w:t>
                                  </w:r>
                                  <w:r w:rsidRPr="003A1F79">
                                    <w:rPr>
                                      <w:color w:val="000000" w:themeColor="text1"/>
                                      <w:sz w:val="22"/>
                                      <w:lang w:val="es-MX"/>
                                    </w:rPr>
                                    <w:br/>
                                    <w:t>Luis Obed Aranda Robles</w:t>
                                  </w:r>
                                </w:p>
                                <w:p w14:paraId="419BA855" w14:textId="40D03908" w:rsidR="003A1F79" w:rsidRPr="003A1F79" w:rsidRDefault="003A1F79" w:rsidP="001965C7">
                                  <w:pPr>
                                    <w:jc w:val="center"/>
                                    <w:rPr>
                                      <w:color w:val="000000" w:themeColor="text1"/>
                                      <w:sz w:val="22"/>
                                      <w:lang w:val="es-MX"/>
                                    </w:rPr>
                                  </w:pPr>
                                  <w:r w:rsidRPr="003A1F79">
                                    <w:rPr>
                                      <w:color w:val="000000" w:themeColor="text1"/>
                                      <w:sz w:val="22"/>
                                      <w:lang w:val="es-MX"/>
                                    </w:rPr>
                                    <w:t>Maximiliano Montoya lara</w:t>
                                  </w:r>
                                </w:p>
                                <w:p w14:paraId="282ABEBE" w14:textId="03D2995C" w:rsidR="003A1F79" w:rsidRPr="003A1F79" w:rsidRDefault="003A1F79" w:rsidP="001965C7">
                                  <w:pPr>
                                    <w:jc w:val="center"/>
                                    <w:rPr>
                                      <w:color w:val="000000" w:themeColor="text1"/>
                                      <w:sz w:val="22"/>
                                      <w:lang w:val="es-MX"/>
                                    </w:rPr>
                                  </w:pPr>
                                  <w:r w:rsidRPr="003A1F79">
                                    <w:rPr>
                                      <w:color w:val="000000" w:themeColor="text1"/>
                                      <w:sz w:val="22"/>
                                      <w:lang w:val="es-MX"/>
                                    </w:rPr>
                                    <w:t xml:space="preserve">Marco </w:t>
                                  </w:r>
                                  <w:r w:rsidR="00A06A6E" w:rsidRPr="003A1F79">
                                    <w:rPr>
                                      <w:color w:val="000000" w:themeColor="text1"/>
                                      <w:sz w:val="22"/>
                                      <w:lang w:val="es-MX"/>
                                    </w:rPr>
                                    <w:t>Antonio</w:t>
                                  </w:r>
                                  <w:r w:rsidRPr="003A1F79">
                                    <w:rPr>
                                      <w:color w:val="000000" w:themeColor="text1"/>
                                      <w:sz w:val="22"/>
                                      <w:lang w:val="es-MX"/>
                                    </w:rPr>
                                    <w:t xml:space="preserve"> </w:t>
                                  </w:r>
                                  <w:r w:rsidR="00A06A6E">
                                    <w:rPr>
                                      <w:color w:val="000000" w:themeColor="text1"/>
                                      <w:sz w:val="22"/>
                                      <w:lang w:val="es-MX"/>
                                    </w:rPr>
                                    <w:t>Oliva Santos</w:t>
                                  </w:r>
                                </w:p>
                                <w:p w14:paraId="0F562D48" w14:textId="380482AE" w:rsidR="001965C7" w:rsidRPr="003A1F79" w:rsidRDefault="001965C7" w:rsidP="001965C7">
                                  <w:pPr>
                                    <w:jc w:val="center"/>
                                    <w:rPr>
                                      <w:color w:val="000000" w:themeColor="text1"/>
                                      <w:sz w:val="22"/>
                                      <w:lang w:val="es-MX"/>
                                    </w:rPr>
                                  </w:pPr>
                                  <w:r w:rsidRPr="003A1F79">
                                    <w:rPr>
                                      <w:b/>
                                      <w:bCs/>
                                      <w:color w:val="000000" w:themeColor="text1"/>
                                      <w:sz w:val="22"/>
                                      <w:lang w:val="es-MX"/>
                                    </w:rPr>
                                    <w:t>Docente:</w:t>
                                  </w:r>
                                  <w:r w:rsidRPr="003A1F79">
                                    <w:rPr>
                                      <w:color w:val="000000" w:themeColor="text1"/>
                                      <w:sz w:val="22"/>
                                      <w:lang w:val="es-MX"/>
                                    </w:rPr>
                                    <w:br/>
                                  </w:r>
                                  <w:r w:rsidR="003A1F79" w:rsidRPr="003A1F79">
                                    <w:rPr>
                                      <w:color w:val="000000" w:themeColor="text1"/>
                                      <w:sz w:val="22"/>
                                      <w:lang w:val="es-MX"/>
                                    </w:rPr>
                                    <w:t>Cristian Boyain</w:t>
                                  </w:r>
                                </w:p>
                                <w:p w14:paraId="7813CDF0" w14:textId="4138D5C5" w:rsidR="001965C7" w:rsidRPr="003A1F79" w:rsidRDefault="001965C7" w:rsidP="001965C7">
                                  <w:pPr>
                                    <w:jc w:val="center"/>
                                    <w:rPr>
                                      <w:color w:val="000000" w:themeColor="text1"/>
                                      <w:sz w:val="22"/>
                                      <w:lang w:val="es-MX"/>
                                    </w:rPr>
                                  </w:pPr>
                                  <w:r w:rsidRPr="003A1F79">
                                    <w:rPr>
                                      <w:b/>
                                      <w:bCs/>
                                      <w:color w:val="000000" w:themeColor="text1"/>
                                      <w:sz w:val="22"/>
                                      <w:lang w:val="es-MX"/>
                                    </w:rPr>
                                    <w:t>Nombre:</w:t>
                                  </w:r>
                                  <w:r w:rsidRPr="003A1F79">
                                    <w:rPr>
                                      <w:color w:val="000000" w:themeColor="text1"/>
                                      <w:sz w:val="22"/>
                                      <w:lang w:val="es-MX"/>
                                    </w:rPr>
                                    <w:br/>
                                  </w:r>
                                  <w:r w:rsidR="003A1F79" w:rsidRPr="003A1F79">
                                    <w:rPr>
                                      <w:color w:val="000000" w:themeColor="text1"/>
                                      <w:sz w:val="22"/>
                                      <w:lang w:val="es-MX"/>
                                    </w:rPr>
                                    <w:t>Bolvex</w:t>
                                  </w:r>
                                </w:p>
                                <w:p w14:paraId="2AD06587" w14:textId="2CAA9DE9" w:rsidR="001965C7" w:rsidRPr="003A1F79" w:rsidRDefault="001965C7" w:rsidP="001965C7">
                                  <w:pPr>
                                    <w:jc w:val="center"/>
                                    <w:rPr>
                                      <w:color w:val="000000" w:themeColor="text1"/>
                                      <w:sz w:val="22"/>
                                      <w:lang w:val="es-MX"/>
                                    </w:rPr>
                                  </w:pPr>
                                  <w:r w:rsidRPr="003A1F79">
                                    <w:rPr>
                                      <w:b/>
                                      <w:bCs/>
                                      <w:color w:val="000000" w:themeColor="text1"/>
                                      <w:sz w:val="22"/>
                                      <w:lang w:val="es-MX"/>
                                    </w:rPr>
                                    <w:t>Materia:</w:t>
                                  </w:r>
                                  <w:r w:rsidRPr="003A1F79">
                                    <w:rPr>
                                      <w:color w:val="000000" w:themeColor="text1"/>
                                      <w:sz w:val="22"/>
                                      <w:lang w:val="es-MX"/>
                                    </w:rPr>
                                    <w:br/>
                                  </w:r>
                                  <w:r w:rsidR="003A1F79" w:rsidRPr="003A1F79">
                                    <w:rPr>
                                      <w:color w:val="000000" w:themeColor="text1"/>
                                      <w:sz w:val="22"/>
                                      <w:lang w:val="es-MX"/>
                                    </w:rPr>
                                    <w:t>Fundamento de videojuegos</w:t>
                                  </w:r>
                                </w:p>
                                <w:p w14:paraId="17D3B0E8" w14:textId="77777777" w:rsidR="001965C7" w:rsidRPr="003A1F79" w:rsidRDefault="001965C7" w:rsidP="001965C7">
                                  <w:pPr>
                                    <w:jc w:val="center"/>
                                    <w:rPr>
                                      <w:color w:val="000000" w:themeColor="text1"/>
                                      <w:sz w:val="22"/>
                                      <w:lang w:val="es-MX"/>
                                    </w:rPr>
                                  </w:pPr>
                                  <w:r w:rsidRPr="003A1F79">
                                    <w:rPr>
                                      <w:b/>
                                      <w:bCs/>
                                      <w:color w:val="000000" w:themeColor="text1"/>
                                      <w:sz w:val="22"/>
                                      <w:lang w:val="es-MX"/>
                                    </w:rPr>
                                    <w:t>Grado y Grupo:</w:t>
                                  </w:r>
                                  <w:r w:rsidRPr="003A1F79">
                                    <w:rPr>
                                      <w:color w:val="000000" w:themeColor="text1"/>
                                      <w:sz w:val="22"/>
                                      <w:lang w:val="es-MX"/>
                                    </w:rPr>
                                    <w:br/>
                                    <w:t>5° A</w:t>
                                  </w:r>
                                </w:p>
                                <w:p w14:paraId="2F3664FC" w14:textId="1972088D" w:rsidR="001965C7" w:rsidRPr="003A1F79" w:rsidRDefault="001965C7" w:rsidP="001965C7">
                                  <w:pPr>
                                    <w:jc w:val="center"/>
                                    <w:rPr>
                                      <w:color w:val="000000" w:themeColor="text1"/>
                                      <w:sz w:val="22"/>
                                      <w:lang w:val="es-MX"/>
                                    </w:rPr>
                                  </w:pPr>
                                  <w:r w:rsidRPr="003A1F79">
                                    <w:rPr>
                                      <w:b/>
                                      <w:bCs/>
                                      <w:color w:val="000000" w:themeColor="text1"/>
                                      <w:sz w:val="22"/>
                                      <w:lang w:val="es-MX"/>
                                    </w:rPr>
                                    <w:t>Fecha:</w:t>
                                  </w:r>
                                  <w:r w:rsidRPr="003A1F79">
                                    <w:rPr>
                                      <w:color w:val="000000" w:themeColor="text1"/>
                                      <w:sz w:val="22"/>
                                      <w:lang w:val="es-MX"/>
                                    </w:rPr>
                                    <w:br/>
                                  </w:r>
                                  <w:r w:rsidR="003A1F79" w:rsidRPr="003A1F79">
                                    <w:rPr>
                                      <w:color w:val="000000" w:themeColor="text1"/>
                                      <w:sz w:val="22"/>
                                      <w:lang w:val="es-MX"/>
                                    </w:rPr>
                                    <w:t>0</w:t>
                                  </w:r>
                                  <w:r w:rsidR="00CE1A97">
                                    <w:rPr>
                                      <w:color w:val="000000" w:themeColor="text1"/>
                                      <w:sz w:val="22"/>
                                      <w:lang w:val="es-MX"/>
                                    </w:rPr>
                                    <w:t>2</w:t>
                                  </w:r>
                                  <w:r w:rsidRPr="003A1F79">
                                    <w:rPr>
                                      <w:color w:val="000000" w:themeColor="text1"/>
                                      <w:sz w:val="22"/>
                                      <w:lang w:val="es-MX"/>
                                    </w:rPr>
                                    <w:t xml:space="preserve"> de </w:t>
                                  </w:r>
                                  <w:proofErr w:type="gramStart"/>
                                  <w:r w:rsidR="003A1F79" w:rsidRPr="003A1F79">
                                    <w:rPr>
                                      <w:color w:val="000000" w:themeColor="text1"/>
                                      <w:sz w:val="22"/>
                                      <w:lang w:val="es-MX"/>
                                    </w:rPr>
                                    <w:t>Junio</w:t>
                                  </w:r>
                                  <w:proofErr w:type="gramEnd"/>
                                  <w:r w:rsidRPr="003A1F79">
                                    <w:rPr>
                                      <w:color w:val="000000" w:themeColor="text1"/>
                                      <w:sz w:val="22"/>
                                      <w:lang w:val="es-MX"/>
                                    </w:rPr>
                                    <w:t xml:space="preserve"> de 202</w:t>
                                  </w:r>
                                  <w:r w:rsidR="003A1F79" w:rsidRPr="003A1F79">
                                    <w:rPr>
                                      <w:color w:val="000000" w:themeColor="text1"/>
                                      <w:sz w:val="22"/>
                                      <w:lang w:val="es-MX"/>
                                    </w:rPr>
                                    <w:t>6</w:t>
                                  </w:r>
                                </w:p>
                                <w:p w14:paraId="55B6F03D" w14:textId="77777777" w:rsidR="001965C7" w:rsidRPr="00424F4F" w:rsidRDefault="001965C7" w:rsidP="001965C7">
                                  <w:pPr>
                                    <w:rPr>
                                      <w:lang w:val="es-MX"/>
                                    </w:rPr>
                                  </w:pPr>
                                </w:p>
                                <w:p w14:paraId="70BBA4AA" w14:textId="12B83B36" w:rsidR="001965C7" w:rsidRDefault="001965C7">
                                  <w:pPr>
                                    <w:pStyle w:val="Sinespaciado"/>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DDDDDD" w:themeColor="accent1"/>
                                      <w:sz w:val="72"/>
                                      <w:szCs w:val="72"/>
                                    </w:rPr>
                                    <w:alias w:val="Título"/>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69A910CE" w14:textId="25EF7262" w:rsidR="001965C7" w:rsidRDefault="001965C7">
                                      <w:pPr>
                                        <w:pStyle w:val="Sinespaciado"/>
                                        <w:jc w:val="center"/>
                                        <w:rPr>
                                          <w:rFonts w:asciiTheme="majorHAnsi" w:eastAsiaTheme="majorEastAsia" w:hAnsiTheme="majorHAnsi" w:cstheme="majorBidi"/>
                                          <w:caps/>
                                          <w:color w:val="DDDDDD" w:themeColor="accent1"/>
                                          <w:sz w:val="72"/>
                                          <w:szCs w:val="72"/>
                                        </w:rPr>
                                      </w:pPr>
                                      <w:r>
                                        <w:rPr>
                                          <w:rFonts w:asciiTheme="majorHAnsi" w:eastAsiaTheme="majorEastAsia" w:hAnsiTheme="majorHAnsi" w:cstheme="majorBidi"/>
                                          <w:caps/>
                                          <w:color w:val="DDDDDD" w:themeColor="accent1"/>
                                          <w:sz w:val="72"/>
                                          <w:szCs w:val="72"/>
                                        </w:rPr>
                                        <w:t xml:space="preserve">     </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1DFB8BD" id="Grupo 198" o:spid="_x0000_s1026" style="position:absolute;margin-left:0;margin-top:0;width:540.55pt;height:718.4pt;z-index:-25166796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ddd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ddd [3204]" stroked="f" strokeweight="1pt">
                      <v:textbox inset="36pt,57.6pt,36pt,36pt">
                        <w:txbxContent>
                          <w:p w14:paraId="40C451B2" w14:textId="77777777" w:rsidR="001965C7" w:rsidRPr="003A1F79" w:rsidRDefault="001965C7" w:rsidP="001965C7">
                            <w:pPr>
                              <w:jc w:val="center"/>
                              <w:rPr>
                                <w:color w:val="000000" w:themeColor="text1"/>
                                <w:sz w:val="22"/>
                                <w:lang w:val="es-MX"/>
                              </w:rPr>
                            </w:pPr>
                            <w:r w:rsidRPr="003A1F79">
                              <w:rPr>
                                <w:b/>
                                <w:bCs/>
                                <w:color w:val="000000" w:themeColor="text1"/>
                                <w:sz w:val="22"/>
                                <w:lang w:val="es-MX"/>
                              </w:rPr>
                              <w:t>Universidad Autónoma de Zacatecas</w:t>
                            </w:r>
                            <w:r w:rsidRPr="003A1F79">
                              <w:rPr>
                                <w:color w:val="000000" w:themeColor="text1"/>
                                <w:sz w:val="22"/>
                                <w:lang w:val="es-MX"/>
                              </w:rPr>
                              <w:br/>
                            </w:r>
                            <w:r w:rsidRPr="003A1F79">
                              <w:rPr>
                                <w:b/>
                                <w:bCs/>
                                <w:color w:val="000000" w:themeColor="text1"/>
                                <w:sz w:val="22"/>
                                <w:lang w:val="es-MX"/>
                              </w:rPr>
                              <w:t>Unidad Académica de Ingeniería Eléctrica</w:t>
                            </w:r>
                            <w:r w:rsidRPr="003A1F79">
                              <w:rPr>
                                <w:color w:val="000000" w:themeColor="text1"/>
                                <w:sz w:val="22"/>
                                <w:lang w:val="es-MX"/>
                              </w:rPr>
                              <w:br/>
                            </w:r>
                            <w:r w:rsidRPr="003A1F79">
                              <w:rPr>
                                <w:b/>
                                <w:bCs/>
                                <w:color w:val="000000" w:themeColor="text1"/>
                                <w:sz w:val="22"/>
                                <w:lang w:val="es-MX"/>
                              </w:rPr>
                              <w:t>Ingeniería en Software</w:t>
                            </w:r>
                          </w:p>
                          <w:p w14:paraId="467EF3A7" w14:textId="2878B56F" w:rsidR="001965C7" w:rsidRPr="003A1F79" w:rsidRDefault="001965C7" w:rsidP="001965C7">
                            <w:pPr>
                              <w:jc w:val="center"/>
                              <w:rPr>
                                <w:color w:val="000000" w:themeColor="text1"/>
                                <w:sz w:val="22"/>
                                <w:lang w:val="es-MX"/>
                              </w:rPr>
                            </w:pPr>
                            <w:r w:rsidRPr="003A1F79">
                              <w:rPr>
                                <w:b/>
                                <w:bCs/>
                                <w:color w:val="000000" w:themeColor="text1"/>
                                <w:sz w:val="22"/>
                                <w:lang w:val="es-MX"/>
                              </w:rPr>
                              <w:t>Alumno</w:t>
                            </w:r>
                            <w:r w:rsidR="003A1F79" w:rsidRPr="003A1F79">
                              <w:rPr>
                                <w:b/>
                                <w:bCs/>
                                <w:color w:val="000000" w:themeColor="text1"/>
                                <w:sz w:val="22"/>
                                <w:lang w:val="es-MX"/>
                              </w:rPr>
                              <w:t>s</w:t>
                            </w:r>
                            <w:r w:rsidRPr="003A1F79">
                              <w:rPr>
                                <w:b/>
                                <w:bCs/>
                                <w:color w:val="000000" w:themeColor="text1"/>
                                <w:sz w:val="22"/>
                                <w:lang w:val="es-MX"/>
                              </w:rPr>
                              <w:t>:</w:t>
                            </w:r>
                            <w:r w:rsidRPr="003A1F79">
                              <w:rPr>
                                <w:color w:val="000000" w:themeColor="text1"/>
                                <w:sz w:val="22"/>
                                <w:lang w:val="es-MX"/>
                              </w:rPr>
                              <w:br/>
                              <w:t>Luis Obed Aranda Robles</w:t>
                            </w:r>
                          </w:p>
                          <w:p w14:paraId="419BA855" w14:textId="40D03908" w:rsidR="003A1F79" w:rsidRPr="003A1F79" w:rsidRDefault="003A1F79" w:rsidP="001965C7">
                            <w:pPr>
                              <w:jc w:val="center"/>
                              <w:rPr>
                                <w:color w:val="000000" w:themeColor="text1"/>
                                <w:sz w:val="22"/>
                                <w:lang w:val="es-MX"/>
                              </w:rPr>
                            </w:pPr>
                            <w:r w:rsidRPr="003A1F79">
                              <w:rPr>
                                <w:color w:val="000000" w:themeColor="text1"/>
                                <w:sz w:val="22"/>
                                <w:lang w:val="es-MX"/>
                              </w:rPr>
                              <w:t>Maximiliano Montoya lara</w:t>
                            </w:r>
                          </w:p>
                          <w:p w14:paraId="282ABEBE" w14:textId="03D2995C" w:rsidR="003A1F79" w:rsidRPr="003A1F79" w:rsidRDefault="003A1F79" w:rsidP="001965C7">
                            <w:pPr>
                              <w:jc w:val="center"/>
                              <w:rPr>
                                <w:color w:val="000000" w:themeColor="text1"/>
                                <w:sz w:val="22"/>
                                <w:lang w:val="es-MX"/>
                              </w:rPr>
                            </w:pPr>
                            <w:r w:rsidRPr="003A1F79">
                              <w:rPr>
                                <w:color w:val="000000" w:themeColor="text1"/>
                                <w:sz w:val="22"/>
                                <w:lang w:val="es-MX"/>
                              </w:rPr>
                              <w:t xml:space="preserve">Marco </w:t>
                            </w:r>
                            <w:r w:rsidR="00A06A6E" w:rsidRPr="003A1F79">
                              <w:rPr>
                                <w:color w:val="000000" w:themeColor="text1"/>
                                <w:sz w:val="22"/>
                                <w:lang w:val="es-MX"/>
                              </w:rPr>
                              <w:t>Antonio</w:t>
                            </w:r>
                            <w:r w:rsidRPr="003A1F79">
                              <w:rPr>
                                <w:color w:val="000000" w:themeColor="text1"/>
                                <w:sz w:val="22"/>
                                <w:lang w:val="es-MX"/>
                              </w:rPr>
                              <w:t xml:space="preserve"> </w:t>
                            </w:r>
                            <w:r w:rsidR="00A06A6E">
                              <w:rPr>
                                <w:color w:val="000000" w:themeColor="text1"/>
                                <w:sz w:val="22"/>
                                <w:lang w:val="es-MX"/>
                              </w:rPr>
                              <w:t>Oliva Santos</w:t>
                            </w:r>
                          </w:p>
                          <w:p w14:paraId="0F562D48" w14:textId="380482AE" w:rsidR="001965C7" w:rsidRPr="003A1F79" w:rsidRDefault="001965C7" w:rsidP="001965C7">
                            <w:pPr>
                              <w:jc w:val="center"/>
                              <w:rPr>
                                <w:color w:val="000000" w:themeColor="text1"/>
                                <w:sz w:val="22"/>
                                <w:lang w:val="es-MX"/>
                              </w:rPr>
                            </w:pPr>
                            <w:r w:rsidRPr="003A1F79">
                              <w:rPr>
                                <w:b/>
                                <w:bCs/>
                                <w:color w:val="000000" w:themeColor="text1"/>
                                <w:sz w:val="22"/>
                                <w:lang w:val="es-MX"/>
                              </w:rPr>
                              <w:t>Docente:</w:t>
                            </w:r>
                            <w:r w:rsidRPr="003A1F79">
                              <w:rPr>
                                <w:color w:val="000000" w:themeColor="text1"/>
                                <w:sz w:val="22"/>
                                <w:lang w:val="es-MX"/>
                              </w:rPr>
                              <w:br/>
                            </w:r>
                            <w:r w:rsidR="003A1F79" w:rsidRPr="003A1F79">
                              <w:rPr>
                                <w:color w:val="000000" w:themeColor="text1"/>
                                <w:sz w:val="22"/>
                                <w:lang w:val="es-MX"/>
                              </w:rPr>
                              <w:t>Cristian Boyain</w:t>
                            </w:r>
                          </w:p>
                          <w:p w14:paraId="7813CDF0" w14:textId="4138D5C5" w:rsidR="001965C7" w:rsidRPr="003A1F79" w:rsidRDefault="001965C7" w:rsidP="001965C7">
                            <w:pPr>
                              <w:jc w:val="center"/>
                              <w:rPr>
                                <w:color w:val="000000" w:themeColor="text1"/>
                                <w:sz w:val="22"/>
                                <w:lang w:val="es-MX"/>
                              </w:rPr>
                            </w:pPr>
                            <w:r w:rsidRPr="003A1F79">
                              <w:rPr>
                                <w:b/>
                                <w:bCs/>
                                <w:color w:val="000000" w:themeColor="text1"/>
                                <w:sz w:val="22"/>
                                <w:lang w:val="es-MX"/>
                              </w:rPr>
                              <w:t>Nombre:</w:t>
                            </w:r>
                            <w:r w:rsidRPr="003A1F79">
                              <w:rPr>
                                <w:color w:val="000000" w:themeColor="text1"/>
                                <w:sz w:val="22"/>
                                <w:lang w:val="es-MX"/>
                              </w:rPr>
                              <w:br/>
                            </w:r>
                            <w:r w:rsidR="003A1F79" w:rsidRPr="003A1F79">
                              <w:rPr>
                                <w:color w:val="000000" w:themeColor="text1"/>
                                <w:sz w:val="22"/>
                                <w:lang w:val="es-MX"/>
                              </w:rPr>
                              <w:t>Bolvex</w:t>
                            </w:r>
                          </w:p>
                          <w:p w14:paraId="2AD06587" w14:textId="2CAA9DE9" w:rsidR="001965C7" w:rsidRPr="003A1F79" w:rsidRDefault="001965C7" w:rsidP="001965C7">
                            <w:pPr>
                              <w:jc w:val="center"/>
                              <w:rPr>
                                <w:color w:val="000000" w:themeColor="text1"/>
                                <w:sz w:val="22"/>
                                <w:lang w:val="es-MX"/>
                              </w:rPr>
                            </w:pPr>
                            <w:r w:rsidRPr="003A1F79">
                              <w:rPr>
                                <w:b/>
                                <w:bCs/>
                                <w:color w:val="000000" w:themeColor="text1"/>
                                <w:sz w:val="22"/>
                                <w:lang w:val="es-MX"/>
                              </w:rPr>
                              <w:t>Materia:</w:t>
                            </w:r>
                            <w:r w:rsidRPr="003A1F79">
                              <w:rPr>
                                <w:color w:val="000000" w:themeColor="text1"/>
                                <w:sz w:val="22"/>
                                <w:lang w:val="es-MX"/>
                              </w:rPr>
                              <w:br/>
                            </w:r>
                            <w:r w:rsidR="003A1F79" w:rsidRPr="003A1F79">
                              <w:rPr>
                                <w:color w:val="000000" w:themeColor="text1"/>
                                <w:sz w:val="22"/>
                                <w:lang w:val="es-MX"/>
                              </w:rPr>
                              <w:t>Fundamento de videojuegos</w:t>
                            </w:r>
                          </w:p>
                          <w:p w14:paraId="17D3B0E8" w14:textId="77777777" w:rsidR="001965C7" w:rsidRPr="003A1F79" w:rsidRDefault="001965C7" w:rsidP="001965C7">
                            <w:pPr>
                              <w:jc w:val="center"/>
                              <w:rPr>
                                <w:color w:val="000000" w:themeColor="text1"/>
                                <w:sz w:val="22"/>
                                <w:lang w:val="es-MX"/>
                              </w:rPr>
                            </w:pPr>
                            <w:r w:rsidRPr="003A1F79">
                              <w:rPr>
                                <w:b/>
                                <w:bCs/>
                                <w:color w:val="000000" w:themeColor="text1"/>
                                <w:sz w:val="22"/>
                                <w:lang w:val="es-MX"/>
                              </w:rPr>
                              <w:t>Grado y Grupo:</w:t>
                            </w:r>
                            <w:r w:rsidRPr="003A1F79">
                              <w:rPr>
                                <w:color w:val="000000" w:themeColor="text1"/>
                                <w:sz w:val="22"/>
                                <w:lang w:val="es-MX"/>
                              </w:rPr>
                              <w:br/>
                              <w:t>5° A</w:t>
                            </w:r>
                          </w:p>
                          <w:p w14:paraId="2F3664FC" w14:textId="1972088D" w:rsidR="001965C7" w:rsidRPr="003A1F79" w:rsidRDefault="001965C7" w:rsidP="001965C7">
                            <w:pPr>
                              <w:jc w:val="center"/>
                              <w:rPr>
                                <w:color w:val="000000" w:themeColor="text1"/>
                                <w:sz w:val="22"/>
                                <w:lang w:val="es-MX"/>
                              </w:rPr>
                            </w:pPr>
                            <w:r w:rsidRPr="003A1F79">
                              <w:rPr>
                                <w:b/>
                                <w:bCs/>
                                <w:color w:val="000000" w:themeColor="text1"/>
                                <w:sz w:val="22"/>
                                <w:lang w:val="es-MX"/>
                              </w:rPr>
                              <w:t>Fecha:</w:t>
                            </w:r>
                            <w:r w:rsidRPr="003A1F79">
                              <w:rPr>
                                <w:color w:val="000000" w:themeColor="text1"/>
                                <w:sz w:val="22"/>
                                <w:lang w:val="es-MX"/>
                              </w:rPr>
                              <w:br/>
                            </w:r>
                            <w:r w:rsidR="003A1F79" w:rsidRPr="003A1F79">
                              <w:rPr>
                                <w:color w:val="000000" w:themeColor="text1"/>
                                <w:sz w:val="22"/>
                                <w:lang w:val="es-MX"/>
                              </w:rPr>
                              <w:t>0</w:t>
                            </w:r>
                            <w:r w:rsidR="00CE1A97">
                              <w:rPr>
                                <w:color w:val="000000" w:themeColor="text1"/>
                                <w:sz w:val="22"/>
                                <w:lang w:val="es-MX"/>
                              </w:rPr>
                              <w:t>2</w:t>
                            </w:r>
                            <w:r w:rsidRPr="003A1F79">
                              <w:rPr>
                                <w:color w:val="000000" w:themeColor="text1"/>
                                <w:sz w:val="22"/>
                                <w:lang w:val="es-MX"/>
                              </w:rPr>
                              <w:t xml:space="preserve"> de </w:t>
                            </w:r>
                            <w:proofErr w:type="gramStart"/>
                            <w:r w:rsidR="003A1F79" w:rsidRPr="003A1F79">
                              <w:rPr>
                                <w:color w:val="000000" w:themeColor="text1"/>
                                <w:sz w:val="22"/>
                                <w:lang w:val="es-MX"/>
                              </w:rPr>
                              <w:t>Junio</w:t>
                            </w:r>
                            <w:proofErr w:type="gramEnd"/>
                            <w:r w:rsidRPr="003A1F79">
                              <w:rPr>
                                <w:color w:val="000000" w:themeColor="text1"/>
                                <w:sz w:val="22"/>
                                <w:lang w:val="es-MX"/>
                              </w:rPr>
                              <w:t xml:space="preserve"> de 202</w:t>
                            </w:r>
                            <w:r w:rsidR="003A1F79" w:rsidRPr="003A1F79">
                              <w:rPr>
                                <w:color w:val="000000" w:themeColor="text1"/>
                                <w:sz w:val="22"/>
                                <w:lang w:val="es-MX"/>
                              </w:rPr>
                              <w:t>6</w:t>
                            </w:r>
                          </w:p>
                          <w:p w14:paraId="55B6F03D" w14:textId="77777777" w:rsidR="001965C7" w:rsidRPr="00424F4F" w:rsidRDefault="001965C7" w:rsidP="001965C7">
                            <w:pPr>
                              <w:rPr>
                                <w:lang w:val="es-MX"/>
                              </w:rPr>
                            </w:pPr>
                          </w:p>
                          <w:p w14:paraId="70BBA4AA" w14:textId="12B83B36" w:rsidR="001965C7" w:rsidRDefault="001965C7">
                            <w:pPr>
                              <w:pStyle w:val="Sinespaciado"/>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DDDDDD" w:themeColor="accent1"/>
                                <w:sz w:val="72"/>
                                <w:szCs w:val="72"/>
                              </w:rPr>
                              <w:alias w:val="Título"/>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69A910CE" w14:textId="25EF7262" w:rsidR="001965C7" w:rsidRDefault="001965C7">
                                <w:pPr>
                                  <w:pStyle w:val="Sinespaciado"/>
                                  <w:jc w:val="center"/>
                                  <w:rPr>
                                    <w:rFonts w:asciiTheme="majorHAnsi" w:eastAsiaTheme="majorEastAsia" w:hAnsiTheme="majorHAnsi" w:cstheme="majorBidi"/>
                                    <w:caps/>
                                    <w:color w:val="DDDDDD" w:themeColor="accent1"/>
                                    <w:sz w:val="72"/>
                                    <w:szCs w:val="72"/>
                                  </w:rPr>
                                </w:pPr>
                                <w:r>
                                  <w:rPr>
                                    <w:rFonts w:asciiTheme="majorHAnsi" w:eastAsiaTheme="majorEastAsia" w:hAnsiTheme="majorHAnsi" w:cstheme="majorBidi"/>
                                    <w:caps/>
                                    <w:color w:val="DDDDDD" w:themeColor="accent1"/>
                                    <w:sz w:val="72"/>
                                    <w:szCs w:val="72"/>
                                  </w:rPr>
                                  <w:t xml:space="preserve">     </w:t>
                                </w:r>
                              </w:p>
                            </w:sdtContent>
                          </w:sdt>
                        </w:txbxContent>
                      </v:textbox>
                    </v:shape>
                    <w10:wrap anchorx="page" anchory="page"/>
                  </v:group>
                </w:pict>
              </mc:Fallback>
            </mc:AlternateContent>
          </w:r>
        </w:p>
        <w:p w14:paraId="1034B18E" w14:textId="7217F5D8" w:rsidR="00036D70" w:rsidRPr="00036D70" w:rsidRDefault="008F564A" w:rsidP="00DE4C6E">
          <w:pPr>
            <w:rPr>
              <w:noProof/>
              <w:lang w:val="es-MX"/>
            </w:rPr>
            <w:sectPr w:rsidR="00036D70" w:rsidRPr="00036D70" w:rsidSect="001965C7">
              <w:footerReference w:type="default" r:id="rId11"/>
              <w:pgSz w:w="11906" w:h="16838" w:code="9"/>
              <w:pgMar w:top="360" w:right="360" w:bottom="360" w:left="360" w:header="720" w:footer="720" w:gutter="0"/>
              <w:pgNumType w:start="0"/>
              <w:cols w:space="720"/>
              <w:titlePg/>
              <w:docGrid w:linePitch="435"/>
            </w:sectPr>
          </w:pPr>
          <w:r>
            <w:rPr>
              <w:noProof/>
            </w:rPr>
            <mc:AlternateContent>
              <mc:Choice Requires="wps">
                <w:drawing>
                  <wp:inline distT="0" distB="0" distL="0" distR="0" wp14:anchorId="39963606" wp14:editId="3409319C">
                    <wp:extent cx="304800" cy="304800"/>
                    <wp:effectExtent l="0" t="0" r="0" b="0"/>
                    <wp:docPr id="1053337417" name="Rectángulo 6" descr="UAZ :: Universidad Autónoma de Zacatec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95030" id="Rectángulo 6" o:spid="_x0000_s1026" alt="UAZ :: Universidad Autónoma de Zacatec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E2EBE">
            <w:rPr>
              <w:noProof/>
            </w:rPr>
            <mc:AlternateContent>
              <mc:Choice Requires="wps">
                <w:drawing>
                  <wp:anchor distT="45720" distB="45720" distL="114300" distR="114300" simplePos="0" relativeHeight="251678208" behindDoc="0" locked="0" layoutInCell="1" allowOverlap="1" wp14:anchorId="1EACBD90" wp14:editId="4FB0494F">
                    <wp:simplePos x="0" y="0"/>
                    <wp:positionH relativeFrom="margin">
                      <wp:align>center</wp:align>
                    </wp:positionH>
                    <wp:positionV relativeFrom="paragraph">
                      <wp:posOffset>12337</wp:posOffset>
                    </wp:positionV>
                    <wp:extent cx="415798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980" cy="1404620"/>
                            </a:xfrm>
                            <a:prstGeom prst="rect">
                              <a:avLst/>
                            </a:prstGeom>
                            <a:noFill/>
                            <a:ln w="9525">
                              <a:noFill/>
                              <a:miter lim="800000"/>
                              <a:headEnd/>
                              <a:tailEnd/>
                            </a:ln>
                          </wps:spPr>
                          <wps:txbx>
                            <w:txbxContent>
                              <w:p w14:paraId="5846A1A5" w14:textId="1D1F68E4" w:rsidR="007E2EBE" w:rsidRPr="007E2EBE" w:rsidRDefault="003A1F79" w:rsidP="007E2EBE">
                                <w:pPr>
                                  <w:jc w:val="center"/>
                                  <w:rPr>
                                    <w:b/>
                                    <w:bCs/>
                                    <w:sz w:val="96"/>
                                    <w:szCs w:val="52"/>
                                  </w:rPr>
                                </w:pPr>
                                <w:r>
                                  <w:rPr>
                                    <w:b/>
                                    <w:bCs/>
                                    <w:color w:val="000000" w:themeColor="text1"/>
                                    <w:sz w:val="56"/>
                                    <w:szCs w:val="56"/>
                                    <w:lang w:val="es-MX"/>
                                  </w:rPr>
                                  <w:t>Proyecto videojuegos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ACBD90" id="Cuadro de texto 2" o:spid="_x0000_s1030" type="#_x0000_t202" style="position:absolute;margin-left:0;margin-top:.95pt;width:327.4pt;height:110.6pt;z-index:2516782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" filled="f" stroked="f">
                    <v:textbox style="mso-fit-shape-to-text:t">
                      <w:txbxContent>
                        <w:p w14:paraId="5846A1A5" w14:textId="1D1F68E4" w:rsidR="007E2EBE" w:rsidRPr="007E2EBE" w:rsidRDefault="003A1F79" w:rsidP="007E2EBE">
                          <w:pPr>
                            <w:jc w:val="center"/>
                            <w:rPr>
                              <w:b/>
                              <w:bCs/>
                              <w:sz w:val="96"/>
                              <w:szCs w:val="52"/>
                            </w:rPr>
                          </w:pPr>
                          <w:r>
                            <w:rPr>
                              <w:b/>
                              <w:bCs/>
                              <w:color w:val="000000" w:themeColor="text1"/>
                              <w:sz w:val="56"/>
                              <w:szCs w:val="56"/>
                              <w:lang w:val="es-MX"/>
                            </w:rPr>
                            <w:t>Proyecto videojuegos</w:t>
                          </w:r>
                        </w:p>
                      </w:txbxContent>
                    </v:textbox>
                    <w10:wrap type="square" anchorx="margin"/>
                  </v:shape>
                </w:pict>
              </mc:Fallback>
            </mc:AlternateContent>
          </w:r>
          <w:r w:rsidR="00D94DC5">
            <w:rPr>
              <w:noProof/>
            </w:rPr>
            <w:drawing>
              <wp:anchor distT="0" distB="0" distL="114300" distR="114300" simplePos="0" relativeHeight="251673088" behindDoc="0" locked="0" layoutInCell="1" allowOverlap="1" wp14:anchorId="71BD55DE" wp14:editId="0E93F74E">
                <wp:simplePos x="0" y="0"/>
                <wp:positionH relativeFrom="margin">
                  <wp:posOffset>590550</wp:posOffset>
                </wp:positionH>
                <wp:positionV relativeFrom="margin">
                  <wp:posOffset>2209800</wp:posOffset>
                </wp:positionV>
                <wp:extent cx="1544320" cy="1905000"/>
                <wp:effectExtent l="0" t="0" r="0" b="0"/>
                <wp:wrapSquare wrapText="bothSides"/>
                <wp:docPr id="248089714" name="Imagen 8" descr="Ingeniería Electrónica Industrial | Campus Jal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geniería Electrónica Industrial | Campus Jalp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432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4DC5">
            <w:rPr>
              <w:noProof/>
            </w:rPr>
            <w:drawing>
              <wp:anchor distT="0" distB="0" distL="114300" distR="114300" simplePos="0" relativeHeight="251677184" behindDoc="0" locked="0" layoutInCell="1" allowOverlap="1" wp14:anchorId="0AC63CA6" wp14:editId="3DB74103">
                <wp:simplePos x="0" y="0"/>
                <wp:positionH relativeFrom="margin">
                  <wp:posOffset>5019675</wp:posOffset>
                </wp:positionH>
                <wp:positionV relativeFrom="margin">
                  <wp:posOffset>2362200</wp:posOffset>
                </wp:positionV>
                <wp:extent cx="1609090" cy="1638300"/>
                <wp:effectExtent l="0" t="0" r="0" b="0"/>
                <wp:wrapSquare wrapText="bothSides"/>
                <wp:docPr id="172811588" name="Imagen 9" descr="#IngSoftwareUAZ atrévete a ser extraordinari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gSoftwareUAZ atrévete a ser extraordinario | Faceboo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909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78FC">
            <w:rPr>
              <w:noProof/>
            </w:rPr>
            <w:drawing>
              <wp:anchor distT="0" distB="0" distL="114300" distR="114300" simplePos="0" relativeHeight="251662848" behindDoc="0" locked="0" layoutInCell="1" allowOverlap="1" wp14:anchorId="3D9CA828" wp14:editId="5C0D0AFB">
                <wp:simplePos x="0" y="0"/>
                <wp:positionH relativeFrom="margin">
                  <wp:align>center</wp:align>
                </wp:positionH>
                <wp:positionV relativeFrom="margin">
                  <wp:posOffset>2000250</wp:posOffset>
                </wp:positionV>
                <wp:extent cx="1971040" cy="2329180"/>
                <wp:effectExtent l="0" t="0" r="0" b="0"/>
                <wp:wrapSquare wrapText="bothSides"/>
                <wp:docPr id="665201755" name="Imagen 7" descr="En Transparencia | Rendición de cu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n Transparencia | Rendición de cuent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71040" cy="2329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65C7">
            <w:rPr>
              <w:noProof/>
              <w:lang w:val="es-MX"/>
            </w:rPr>
            <w:br w:type="page"/>
          </w:r>
        </w:p>
      </w:sdtContent>
    </w:sdt>
    <w:p w14:paraId="30B32749" w14:textId="77777777" w:rsidR="0075342C" w:rsidRDefault="0075342C" w:rsidP="00FB20BC">
      <w:pPr>
        <w:rPr>
          <w:rFonts w:ascii="Arial" w:hAnsi="Arial" w:cs="Arial"/>
          <w:b/>
          <w:bCs/>
          <w:noProof/>
          <w:sz w:val="20"/>
          <w:szCs w:val="20"/>
          <w:lang w:bidi="es-MX"/>
        </w:rPr>
      </w:pPr>
    </w:p>
    <w:p w14:paraId="5F5E5BC1" w14:textId="27576D52" w:rsidR="004216B7" w:rsidRPr="00D9745E" w:rsidRDefault="004216B7" w:rsidP="004216B7">
      <w:pPr>
        <w:spacing w:line="278" w:lineRule="auto"/>
        <w:rPr>
          <w:b/>
          <w:bCs/>
        </w:rPr>
      </w:pPr>
      <w:r w:rsidRPr="00D9745E">
        <w:rPr>
          <w:b/>
          <w:bCs/>
        </w:rPr>
        <w:t>Introducción</w:t>
      </w:r>
    </w:p>
    <w:p w14:paraId="41F2D793" w14:textId="77777777" w:rsidR="004216B7" w:rsidRPr="004216B7" w:rsidRDefault="004216B7" w:rsidP="004216B7">
      <w:pPr>
        <w:spacing w:line="278" w:lineRule="auto"/>
        <w:jc w:val="both"/>
        <w:rPr>
          <w:sz w:val="24"/>
          <w:szCs w:val="18"/>
        </w:rPr>
      </w:pPr>
      <w:r w:rsidRPr="004216B7">
        <w:rPr>
          <w:sz w:val="24"/>
          <w:szCs w:val="18"/>
        </w:rPr>
        <w:t xml:space="preserve">El presente documento describe el avance del proyecto </w:t>
      </w:r>
      <w:proofErr w:type="spellStart"/>
      <w:r w:rsidRPr="004216B7">
        <w:rPr>
          <w:sz w:val="24"/>
          <w:szCs w:val="18"/>
        </w:rPr>
        <w:t>Bolvex</w:t>
      </w:r>
      <w:proofErr w:type="spellEnd"/>
      <w:r w:rsidRPr="004216B7">
        <w:rPr>
          <w:sz w:val="24"/>
          <w:szCs w:val="18"/>
        </w:rPr>
        <w:t xml:space="preserve">, un videojuego de plataformas desarrollado en Java mediante el motor </w:t>
      </w:r>
      <w:proofErr w:type="spellStart"/>
      <w:r w:rsidRPr="004216B7">
        <w:rPr>
          <w:sz w:val="24"/>
          <w:szCs w:val="18"/>
        </w:rPr>
        <w:t>JMonkeyEngine</w:t>
      </w:r>
      <w:proofErr w:type="spellEnd"/>
      <w:r w:rsidRPr="004216B7">
        <w:rPr>
          <w:sz w:val="24"/>
          <w:szCs w:val="18"/>
        </w:rPr>
        <w:t xml:space="preserve">. El objetivo principal del proyecto es crear una experiencia de juego basada en la exploración en un mapa 2d, la resolución de obstáculos, </w:t>
      </w:r>
      <w:proofErr w:type="gramStart"/>
      <w:r w:rsidRPr="004216B7">
        <w:rPr>
          <w:sz w:val="24"/>
          <w:szCs w:val="18"/>
        </w:rPr>
        <w:t>completar  la</w:t>
      </w:r>
      <w:proofErr w:type="gramEnd"/>
      <w:r w:rsidRPr="004216B7">
        <w:rPr>
          <w:sz w:val="24"/>
          <w:szCs w:val="18"/>
        </w:rPr>
        <w:t xml:space="preserve"> </w:t>
      </w:r>
      <w:proofErr w:type="gramStart"/>
      <w:r w:rsidRPr="004216B7">
        <w:rPr>
          <w:sz w:val="24"/>
          <w:szCs w:val="18"/>
        </w:rPr>
        <w:t>historia  y</w:t>
      </w:r>
      <w:proofErr w:type="gramEnd"/>
      <w:r w:rsidRPr="004216B7">
        <w:rPr>
          <w:sz w:val="24"/>
          <w:szCs w:val="18"/>
        </w:rPr>
        <w:t xml:space="preserve"> eliminación de enemigos.</w:t>
      </w:r>
    </w:p>
    <w:p w14:paraId="1C4501CA" w14:textId="77777777" w:rsidR="004216B7" w:rsidRPr="004216B7" w:rsidRDefault="004216B7" w:rsidP="004216B7">
      <w:pPr>
        <w:jc w:val="both"/>
        <w:rPr>
          <w:sz w:val="24"/>
          <w:szCs w:val="18"/>
        </w:rPr>
      </w:pPr>
      <w:r w:rsidRPr="004216B7">
        <w:rPr>
          <w:sz w:val="24"/>
          <w:szCs w:val="18"/>
        </w:rPr>
        <w:t>En este reporte se presentan las actividades realizadas por el equipo, los avances de implementación alcanzados, los problemas técnicos encontrados durante el desarrollo y las soluciones aplicadas. Asimismo, se muestran los logros obtenidos hasta el momento, la organización del trabajo colaborativo y los alcances planteados para la entrega final del proyecto.</w:t>
      </w:r>
    </w:p>
    <w:p w14:paraId="1E625EA1" w14:textId="77777777" w:rsidR="004216B7" w:rsidRDefault="004216B7" w:rsidP="004216B7"/>
    <w:p w14:paraId="2CBCC37A" w14:textId="77777777" w:rsidR="004216B7" w:rsidRDefault="004216B7" w:rsidP="004216B7"/>
    <w:p w14:paraId="08F4611C" w14:textId="77777777" w:rsidR="004216B7" w:rsidRDefault="004216B7" w:rsidP="004216B7"/>
    <w:p w14:paraId="476A6D75" w14:textId="77777777" w:rsidR="004216B7" w:rsidRDefault="004216B7" w:rsidP="004216B7"/>
    <w:p w14:paraId="6DA188B1" w14:textId="77777777" w:rsidR="004216B7" w:rsidRDefault="004216B7" w:rsidP="004216B7"/>
    <w:p w14:paraId="236D9EAE" w14:textId="77777777" w:rsidR="004216B7" w:rsidRDefault="004216B7" w:rsidP="004216B7"/>
    <w:p w14:paraId="5F7412C4" w14:textId="77777777" w:rsidR="004216B7" w:rsidRDefault="004216B7" w:rsidP="004216B7"/>
    <w:p w14:paraId="4FEB274C" w14:textId="77777777" w:rsidR="004216B7" w:rsidRDefault="004216B7" w:rsidP="004216B7"/>
    <w:p w14:paraId="7FA0955F" w14:textId="77777777" w:rsidR="004216B7" w:rsidRDefault="004216B7" w:rsidP="004216B7"/>
    <w:p w14:paraId="6DFC7C5D" w14:textId="77777777" w:rsidR="004216B7" w:rsidRDefault="004216B7" w:rsidP="004216B7"/>
    <w:p w14:paraId="3556C340" w14:textId="77777777" w:rsidR="004216B7" w:rsidRDefault="004216B7" w:rsidP="004216B7"/>
    <w:p w14:paraId="2F05BAB7" w14:textId="77777777" w:rsidR="004216B7" w:rsidRDefault="004216B7" w:rsidP="004216B7"/>
    <w:p w14:paraId="5D9982D9" w14:textId="77777777" w:rsidR="004216B7" w:rsidRDefault="004216B7" w:rsidP="004216B7"/>
    <w:p w14:paraId="0B863D13" w14:textId="77777777" w:rsidR="004216B7" w:rsidRDefault="004216B7" w:rsidP="004216B7"/>
    <w:p w14:paraId="6C2B570D" w14:textId="77777777" w:rsidR="004216B7" w:rsidRDefault="004216B7" w:rsidP="004216B7"/>
    <w:p w14:paraId="7A31D86E" w14:textId="77777777" w:rsidR="004216B7" w:rsidRDefault="004216B7" w:rsidP="004216B7"/>
    <w:p w14:paraId="4A2F02F7" w14:textId="77777777" w:rsidR="004216B7" w:rsidRDefault="004216B7" w:rsidP="004216B7"/>
    <w:p w14:paraId="3ED4FB77" w14:textId="77777777" w:rsidR="004216B7" w:rsidRPr="005C6820" w:rsidRDefault="004216B7" w:rsidP="004216B7">
      <w:pPr>
        <w:spacing w:line="278" w:lineRule="auto"/>
        <w:rPr>
          <w:b/>
          <w:bCs/>
        </w:rPr>
      </w:pPr>
      <w:r w:rsidRPr="005C6820">
        <w:rPr>
          <w:b/>
          <w:bCs/>
        </w:rPr>
        <w:lastRenderedPageBreak/>
        <w:t>Desarrollo y análisis</w:t>
      </w:r>
    </w:p>
    <w:p w14:paraId="5761709F" w14:textId="0891A908" w:rsidR="004216B7" w:rsidRPr="004216B7" w:rsidRDefault="004216B7" w:rsidP="004216B7">
      <w:pPr>
        <w:spacing w:line="278" w:lineRule="auto"/>
        <w:jc w:val="both"/>
        <w:rPr>
          <w:sz w:val="24"/>
          <w:szCs w:val="18"/>
        </w:rPr>
      </w:pPr>
      <w:r w:rsidRPr="004216B7">
        <w:rPr>
          <w:sz w:val="24"/>
          <w:szCs w:val="18"/>
        </w:rPr>
        <w:t xml:space="preserve">Nuestro equipo decidió desarrollar </w:t>
      </w:r>
      <w:proofErr w:type="spellStart"/>
      <w:r w:rsidRPr="004216B7">
        <w:rPr>
          <w:sz w:val="24"/>
          <w:szCs w:val="18"/>
        </w:rPr>
        <w:t>Bolvex</w:t>
      </w:r>
      <w:proofErr w:type="spellEnd"/>
      <w:r w:rsidRPr="004216B7">
        <w:rPr>
          <w:sz w:val="24"/>
          <w:szCs w:val="18"/>
        </w:rPr>
        <w:t xml:space="preserve">, un videojuego de plataformas inspirado principalmente en </w:t>
      </w:r>
      <w:proofErr w:type="spellStart"/>
      <w:r w:rsidRPr="004216B7">
        <w:rPr>
          <w:sz w:val="24"/>
          <w:szCs w:val="18"/>
        </w:rPr>
        <w:t>Bounce</w:t>
      </w:r>
      <w:proofErr w:type="spellEnd"/>
      <w:r w:rsidRPr="004216B7">
        <w:rPr>
          <w:sz w:val="24"/>
          <w:szCs w:val="18"/>
        </w:rPr>
        <w:t xml:space="preserve"> Ball y Mario Bros. Durante la etapa de planeación se propusieron diversas mecánicas inspiradas en otros videojuegos, tales como saltos especiales tipo </w:t>
      </w:r>
      <w:proofErr w:type="spellStart"/>
      <w:r w:rsidRPr="004216B7">
        <w:rPr>
          <w:sz w:val="24"/>
          <w:szCs w:val="18"/>
        </w:rPr>
        <w:t>sky</w:t>
      </w:r>
      <w:proofErr w:type="spellEnd"/>
      <w:r w:rsidRPr="004216B7">
        <w:rPr>
          <w:sz w:val="24"/>
          <w:szCs w:val="18"/>
        </w:rPr>
        <w:t xml:space="preserve"> </w:t>
      </w:r>
      <w:proofErr w:type="spellStart"/>
      <w:r w:rsidRPr="004216B7">
        <w:rPr>
          <w:sz w:val="24"/>
          <w:szCs w:val="18"/>
        </w:rPr>
        <w:t>jump</w:t>
      </w:r>
      <w:proofErr w:type="spellEnd"/>
      <w:r w:rsidRPr="004216B7">
        <w:rPr>
          <w:sz w:val="24"/>
          <w:szCs w:val="18"/>
        </w:rPr>
        <w:t>, sistemas de puntuación y elementos de exploración para enriquecer la experiencia del jugador.</w:t>
      </w:r>
    </w:p>
    <w:p w14:paraId="502A597B" w14:textId="77777777" w:rsidR="004216B7" w:rsidRPr="004216B7" w:rsidRDefault="004216B7" w:rsidP="004216B7">
      <w:pPr>
        <w:spacing w:line="278" w:lineRule="auto"/>
        <w:jc w:val="both"/>
        <w:rPr>
          <w:sz w:val="24"/>
          <w:szCs w:val="18"/>
        </w:rPr>
      </w:pPr>
      <w:r w:rsidRPr="004216B7">
        <w:rPr>
          <w:sz w:val="24"/>
          <w:szCs w:val="18"/>
        </w:rPr>
        <w:t xml:space="preserve">El desarrollo comenzó con la investigación de herramientas para la creación de mapas y su integración con </w:t>
      </w:r>
      <w:proofErr w:type="spellStart"/>
      <w:r w:rsidRPr="004216B7">
        <w:rPr>
          <w:sz w:val="24"/>
          <w:szCs w:val="18"/>
        </w:rPr>
        <w:t>JMonkeyEngine</w:t>
      </w:r>
      <w:proofErr w:type="spellEnd"/>
      <w:r w:rsidRPr="004216B7">
        <w:rPr>
          <w:sz w:val="24"/>
          <w:szCs w:val="18"/>
        </w:rPr>
        <w:t xml:space="preserve">. Inicialmente se eligió </w:t>
      </w:r>
      <w:proofErr w:type="spellStart"/>
      <w:r w:rsidRPr="004216B7">
        <w:rPr>
          <w:sz w:val="24"/>
          <w:szCs w:val="18"/>
        </w:rPr>
        <w:t>Aseprite</w:t>
      </w:r>
      <w:proofErr w:type="spellEnd"/>
      <w:r w:rsidRPr="004216B7">
        <w:rPr>
          <w:sz w:val="24"/>
          <w:szCs w:val="18"/>
        </w:rPr>
        <w:t xml:space="preserve"> para diseñar el escenario principal. Sin embargo, durante el proceso surgió un problema importante: al intentar guardar el proyecto, la versión utilizada de la herramienta no permitía exportar correctamente el trabajo realizado. Debido a que el mapa ya contaba con varias horas de desarrollo, se decidió conservar el avance mediante capturas de pantalla para evitar perder completamente el trabajo realizado.</w:t>
      </w:r>
    </w:p>
    <w:p w14:paraId="03B795BC" w14:textId="77777777" w:rsidR="004216B7" w:rsidRPr="004216B7" w:rsidRDefault="004216B7" w:rsidP="004216B7">
      <w:pPr>
        <w:spacing w:line="278" w:lineRule="auto"/>
        <w:jc w:val="both"/>
        <w:rPr>
          <w:sz w:val="24"/>
          <w:szCs w:val="18"/>
        </w:rPr>
      </w:pPr>
      <w:r w:rsidRPr="004216B7">
        <w:rPr>
          <w:sz w:val="24"/>
          <w:szCs w:val="18"/>
        </w:rPr>
        <w:t xml:space="preserve">Posteriormente se buscaron alternativas para continuar con el diseño del escenario. Después de varias pruebas se encontró </w:t>
      </w:r>
      <w:proofErr w:type="spellStart"/>
      <w:r w:rsidRPr="004216B7">
        <w:rPr>
          <w:sz w:val="24"/>
          <w:szCs w:val="18"/>
        </w:rPr>
        <w:t>LibreSprite</w:t>
      </w:r>
      <w:proofErr w:type="spellEnd"/>
      <w:r w:rsidRPr="004216B7">
        <w:rPr>
          <w:sz w:val="24"/>
          <w:szCs w:val="18"/>
        </w:rPr>
        <w:t xml:space="preserve">, una versión de código abierto basada en </w:t>
      </w:r>
      <w:proofErr w:type="spellStart"/>
      <w:r w:rsidRPr="004216B7">
        <w:rPr>
          <w:sz w:val="24"/>
          <w:szCs w:val="18"/>
        </w:rPr>
        <w:t>Aseprite</w:t>
      </w:r>
      <w:proofErr w:type="spellEnd"/>
      <w:r w:rsidRPr="004216B7">
        <w:rPr>
          <w:sz w:val="24"/>
          <w:szCs w:val="18"/>
        </w:rPr>
        <w:t>. Con esta herramienta se reconstruyó el mapa desde cero utilizando una cuadrícula de 24 × 24 píxeles sobre un lienzo de aproximadamente 3840 × 580 píxeles, permitiendo crear un escenario extenso similar a los niveles presentes en juegos de plataformas clásicos.</w:t>
      </w:r>
    </w:p>
    <w:p w14:paraId="34F7FCCD" w14:textId="77777777" w:rsidR="004216B7" w:rsidRPr="004216B7" w:rsidRDefault="004216B7" w:rsidP="004216B7">
      <w:pPr>
        <w:spacing w:line="278" w:lineRule="auto"/>
        <w:jc w:val="both"/>
        <w:rPr>
          <w:sz w:val="24"/>
          <w:szCs w:val="18"/>
        </w:rPr>
      </w:pPr>
      <w:r w:rsidRPr="004216B7">
        <w:rPr>
          <w:sz w:val="24"/>
          <w:szCs w:val="18"/>
        </w:rPr>
        <w:t xml:space="preserve">Una vez finalizado el mapa, se inició la integración dentro de </w:t>
      </w:r>
      <w:proofErr w:type="spellStart"/>
      <w:r w:rsidRPr="004216B7">
        <w:rPr>
          <w:sz w:val="24"/>
          <w:szCs w:val="18"/>
        </w:rPr>
        <w:t>JMonkeyEngine</w:t>
      </w:r>
      <w:proofErr w:type="spellEnd"/>
      <w:r w:rsidRPr="004216B7">
        <w:rPr>
          <w:sz w:val="24"/>
          <w:szCs w:val="18"/>
        </w:rPr>
        <w:t xml:space="preserve"> junto con otros elementos del juego, como el menú principal y las pantallas de navegación. Durante esta etapa surgieron dificultades relacionadas con la visualización del escenario, ya que el tamaño del mapa provocaba problemas de escalado y renderizado. Después de diversas pruebas se ajustó el nivel de zoom para obtener una visualización adecuada sin afectar la jugabilidad.</w:t>
      </w:r>
    </w:p>
    <w:p w14:paraId="28AA2475" w14:textId="77777777" w:rsidR="004216B7" w:rsidRPr="004216B7" w:rsidRDefault="004216B7" w:rsidP="004216B7">
      <w:pPr>
        <w:spacing w:line="278" w:lineRule="auto"/>
        <w:jc w:val="both"/>
        <w:rPr>
          <w:sz w:val="24"/>
          <w:szCs w:val="18"/>
        </w:rPr>
      </w:pPr>
      <w:r w:rsidRPr="004216B7">
        <w:rPr>
          <w:sz w:val="24"/>
          <w:szCs w:val="18"/>
        </w:rPr>
        <w:t>Posteriormente se trabajó en el sistema de colisiones. Para ello se desarrolló una herramienta que permitía capturar coordenadas del mapa y representar puntos de referencia para delimitar las zonas de interacción. Este proceso resultó complejo debido a la precisión requerida para colocar correctamente las colisiones a lo largo del escenario. Las primeras pruebas con el personaje mostraron diversos errores, como atravesar paredes, quedarse atascado o no detectar correctamente ciertas superficies.</w:t>
      </w:r>
    </w:p>
    <w:p w14:paraId="22456A22" w14:textId="77777777" w:rsidR="004216B7" w:rsidRPr="004216B7" w:rsidRDefault="004216B7" w:rsidP="004216B7">
      <w:pPr>
        <w:spacing w:line="278" w:lineRule="auto"/>
        <w:jc w:val="both"/>
        <w:rPr>
          <w:sz w:val="24"/>
          <w:szCs w:val="18"/>
        </w:rPr>
      </w:pPr>
      <w:r w:rsidRPr="004216B7">
        <w:rPr>
          <w:sz w:val="24"/>
          <w:szCs w:val="18"/>
        </w:rPr>
        <w:t>También se implementaron objetos interactivos dentro del mapa, como cubos con colisiones específicas. Durante esta etapa se detectaron problemas relacionados con la gestión de coordenadas y el comportamiento de los materiales gráficos. Aunque varios de estos errores fueron corregidos, el mantenimiento del sistema continuaba siendo complejo y requería una gran cantidad de trabajo manual.</w:t>
      </w:r>
    </w:p>
    <w:p w14:paraId="5C0554B8" w14:textId="77777777" w:rsidR="004216B7" w:rsidRPr="004216B7" w:rsidRDefault="004216B7" w:rsidP="004216B7">
      <w:pPr>
        <w:spacing w:line="278" w:lineRule="auto"/>
        <w:jc w:val="both"/>
        <w:rPr>
          <w:sz w:val="24"/>
          <w:szCs w:val="18"/>
        </w:rPr>
      </w:pPr>
      <w:r w:rsidRPr="004216B7">
        <w:rPr>
          <w:sz w:val="24"/>
          <w:szCs w:val="18"/>
        </w:rPr>
        <w:lastRenderedPageBreak/>
        <w:t xml:space="preserve">Debido a estas limitaciones, el equipo decidió investigar alternativas para la creación de niveles y encontró la herramienta </w:t>
      </w:r>
      <w:proofErr w:type="spellStart"/>
      <w:r w:rsidRPr="004216B7">
        <w:rPr>
          <w:sz w:val="24"/>
          <w:szCs w:val="18"/>
        </w:rPr>
        <w:t>Tiled</w:t>
      </w:r>
      <w:proofErr w:type="spellEnd"/>
      <w:r w:rsidRPr="004216B7">
        <w:rPr>
          <w:sz w:val="24"/>
          <w:szCs w:val="18"/>
        </w:rPr>
        <w:t>. Después de analizar sus ventajas, se tomó la decisión de reconstruir gran parte del proyecto utilizando esta plataforma, ya que permite integrar colisiones y elementos interactivos de forma más eficiente. Aunque esta decisión implicó rehacer parte del trabajo previo, permitió simplificar significativamente el desarrollo y reducir la cantidad de errores relacionados con el diseño de niveles.</w:t>
      </w:r>
    </w:p>
    <w:p w14:paraId="539003CA" w14:textId="77777777" w:rsidR="004216B7" w:rsidRPr="004216B7" w:rsidRDefault="004216B7" w:rsidP="004216B7">
      <w:pPr>
        <w:spacing w:line="278" w:lineRule="auto"/>
        <w:jc w:val="both"/>
        <w:rPr>
          <w:sz w:val="24"/>
          <w:szCs w:val="18"/>
        </w:rPr>
      </w:pPr>
      <w:r w:rsidRPr="004216B7">
        <w:rPr>
          <w:sz w:val="24"/>
          <w:szCs w:val="18"/>
        </w:rPr>
        <w:t>A partir de esta nueva base se reutilizaron diversos componentes desarrollados anteriormente y se realizaron mejoras en aspectos como el movimiento del personaje, la gravedad y la organización general del proyecto. Finalmente, se incorporaron elementos adicionales para enriquecer la experiencia del usuario, entre ellos una introducción en formato de cómic, efectos visuales, sonidos y un sistema de puntuación que aporta un valor adicional al juego.</w:t>
      </w:r>
    </w:p>
    <w:p w14:paraId="56EE3A44" w14:textId="77777777" w:rsidR="004216B7" w:rsidRDefault="004216B7" w:rsidP="004216B7"/>
    <w:p w14:paraId="0C3E3366" w14:textId="77777777" w:rsidR="004216B7" w:rsidRDefault="004216B7" w:rsidP="004216B7"/>
    <w:p w14:paraId="49468AB9" w14:textId="77777777" w:rsidR="004216B7" w:rsidRDefault="004216B7" w:rsidP="004216B7"/>
    <w:p w14:paraId="3244BDAA" w14:textId="77777777" w:rsidR="004216B7" w:rsidRDefault="004216B7" w:rsidP="004216B7"/>
    <w:p w14:paraId="122CF029" w14:textId="77777777" w:rsidR="004216B7" w:rsidRDefault="004216B7" w:rsidP="004216B7"/>
    <w:p w14:paraId="5B0FB908" w14:textId="77777777" w:rsidR="004216B7" w:rsidRDefault="004216B7" w:rsidP="004216B7">
      <w:pPr>
        <w:spacing w:line="278" w:lineRule="auto"/>
        <w:rPr>
          <w:b/>
          <w:bCs/>
        </w:rPr>
      </w:pPr>
    </w:p>
    <w:p w14:paraId="26D0CFDF" w14:textId="77777777" w:rsidR="004216B7" w:rsidRDefault="004216B7" w:rsidP="004216B7">
      <w:pPr>
        <w:spacing w:line="278" w:lineRule="auto"/>
        <w:rPr>
          <w:b/>
          <w:bCs/>
        </w:rPr>
      </w:pPr>
    </w:p>
    <w:p w14:paraId="69EE597D" w14:textId="77777777" w:rsidR="004216B7" w:rsidRDefault="004216B7" w:rsidP="004216B7">
      <w:pPr>
        <w:spacing w:line="278" w:lineRule="auto"/>
        <w:rPr>
          <w:b/>
          <w:bCs/>
        </w:rPr>
      </w:pPr>
    </w:p>
    <w:p w14:paraId="35CD6E24" w14:textId="77777777" w:rsidR="004216B7" w:rsidRDefault="004216B7" w:rsidP="004216B7">
      <w:pPr>
        <w:spacing w:line="278" w:lineRule="auto"/>
        <w:rPr>
          <w:b/>
          <w:bCs/>
        </w:rPr>
      </w:pPr>
    </w:p>
    <w:p w14:paraId="1DA60E27" w14:textId="77777777" w:rsidR="004216B7" w:rsidRDefault="004216B7" w:rsidP="004216B7">
      <w:pPr>
        <w:spacing w:line="278" w:lineRule="auto"/>
        <w:rPr>
          <w:b/>
          <w:bCs/>
        </w:rPr>
      </w:pPr>
    </w:p>
    <w:p w14:paraId="0609A849" w14:textId="77777777" w:rsidR="004216B7" w:rsidRDefault="004216B7" w:rsidP="004216B7">
      <w:pPr>
        <w:spacing w:line="278" w:lineRule="auto"/>
        <w:rPr>
          <w:b/>
          <w:bCs/>
        </w:rPr>
      </w:pPr>
    </w:p>
    <w:p w14:paraId="2C5B9E84" w14:textId="77777777" w:rsidR="004216B7" w:rsidRDefault="004216B7" w:rsidP="004216B7">
      <w:pPr>
        <w:spacing w:line="278" w:lineRule="auto"/>
        <w:rPr>
          <w:b/>
          <w:bCs/>
        </w:rPr>
      </w:pPr>
    </w:p>
    <w:p w14:paraId="25AF1D5F" w14:textId="77777777" w:rsidR="004216B7" w:rsidRDefault="004216B7" w:rsidP="004216B7">
      <w:pPr>
        <w:spacing w:line="278" w:lineRule="auto"/>
        <w:rPr>
          <w:b/>
          <w:bCs/>
        </w:rPr>
      </w:pPr>
    </w:p>
    <w:p w14:paraId="779B39B7" w14:textId="77777777" w:rsidR="004216B7" w:rsidRDefault="004216B7" w:rsidP="004216B7">
      <w:pPr>
        <w:spacing w:line="278" w:lineRule="auto"/>
        <w:rPr>
          <w:b/>
          <w:bCs/>
        </w:rPr>
      </w:pPr>
    </w:p>
    <w:p w14:paraId="7EF8E92B" w14:textId="77777777" w:rsidR="004216B7" w:rsidRDefault="004216B7" w:rsidP="004216B7">
      <w:pPr>
        <w:spacing w:line="278" w:lineRule="auto"/>
        <w:rPr>
          <w:b/>
          <w:bCs/>
        </w:rPr>
      </w:pPr>
    </w:p>
    <w:p w14:paraId="610620B8" w14:textId="2E1601EB" w:rsidR="004216B7" w:rsidRPr="00892AE7" w:rsidRDefault="004216B7" w:rsidP="004216B7">
      <w:pPr>
        <w:spacing w:line="278" w:lineRule="auto"/>
        <w:rPr>
          <w:b/>
          <w:bCs/>
        </w:rPr>
      </w:pPr>
      <w:r w:rsidRPr="00892AE7">
        <w:rPr>
          <w:b/>
          <w:bCs/>
        </w:rPr>
        <w:lastRenderedPageBreak/>
        <w:t>Conclusión</w:t>
      </w:r>
    </w:p>
    <w:p w14:paraId="43222C27" w14:textId="77777777" w:rsidR="004216B7" w:rsidRPr="004216B7" w:rsidRDefault="004216B7" w:rsidP="004216B7">
      <w:pPr>
        <w:spacing w:line="278" w:lineRule="auto"/>
        <w:rPr>
          <w:sz w:val="24"/>
          <w:szCs w:val="18"/>
        </w:rPr>
      </w:pPr>
      <w:r w:rsidRPr="004216B7">
        <w:rPr>
          <w:sz w:val="24"/>
          <w:szCs w:val="18"/>
        </w:rPr>
        <w:t xml:space="preserve">El desarrollo de </w:t>
      </w:r>
      <w:proofErr w:type="spellStart"/>
      <w:r w:rsidRPr="004216B7">
        <w:rPr>
          <w:sz w:val="24"/>
          <w:szCs w:val="18"/>
        </w:rPr>
        <w:t>Bolvex</w:t>
      </w:r>
      <w:proofErr w:type="spellEnd"/>
      <w:r w:rsidRPr="004216B7">
        <w:rPr>
          <w:sz w:val="24"/>
          <w:szCs w:val="18"/>
        </w:rPr>
        <w:t xml:space="preserve"> resultó ser un proceso más complejo de lo que el equipo había previsto inicialmente. Muchas de las funcionalidades que parecían sencillas de implementar presentaron retos técnicos relacionados con la creación de mapas, la integración de colisiones, la gestión de recursos gráficos y la compatibilidad con las herramientas utilizadas durante el desarrollo.</w:t>
      </w:r>
    </w:p>
    <w:p w14:paraId="1104B0EF" w14:textId="77777777" w:rsidR="004216B7" w:rsidRPr="004216B7" w:rsidRDefault="004216B7" w:rsidP="004216B7">
      <w:pPr>
        <w:spacing w:line="278" w:lineRule="auto"/>
        <w:rPr>
          <w:sz w:val="24"/>
          <w:szCs w:val="18"/>
        </w:rPr>
      </w:pPr>
      <w:r w:rsidRPr="004216B7">
        <w:rPr>
          <w:sz w:val="24"/>
          <w:szCs w:val="18"/>
        </w:rPr>
        <w:t>A lo largo del proyecto fue necesario investigar nuevas tecnologías, corregir errores de implementación y, en algunos casos, reconstruir parte del trabajo realizado para obtener una solución más eficiente. Aunque estas situaciones provocaron retrasos y obligaron a replantear algunas ideas originales, también permitieron mejorar aspectos importantes del proyecto, como la calidad visual, el diseño de niveles, el movimiento del personaje y la organización general del desarrollo.</w:t>
      </w:r>
    </w:p>
    <w:p w14:paraId="7C046F5A" w14:textId="77777777" w:rsidR="004216B7" w:rsidRPr="004216B7" w:rsidRDefault="004216B7" w:rsidP="004216B7">
      <w:pPr>
        <w:spacing w:line="278" w:lineRule="auto"/>
        <w:rPr>
          <w:sz w:val="24"/>
          <w:szCs w:val="18"/>
        </w:rPr>
      </w:pPr>
      <w:r w:rsidRPr="004216B7">
        <w:rPr>
          <w:sz w:val="24"/>
          <w:szCs w:val="18"/>
        </w:rPr>
        <w:t xml:space="preserve">Asimismo, el proyecto permitió adquirir experiencia en el uso de </w:t>
      </w:r>
      <w:proofErr w:type="spellStart"/>
      <w:r w:rsidRPr="004216B7">
        <w:rPr>
          <w:sz w:val="24"/>
          <w:szCs w:val="18"/>
        </w:rPr>
        <w:t>JMonkeyEngine</w:t>
      </w:r>
      <w:proofErr w:type="spellEnd"/>
      <w:r w:rsidRPr="004216B7">
        <w:rPr>
          <w:sz w:val="24"/>
          <w:szCs w:val="18"/>
        </w:rPr>
        <w:t xml:space="preserve">, herramientas de diseño de mapas como </w:t>
      </w:r>
      <w:proofErr w:type="spellStart"/>
      <w:r w:rsidRPr="004216B7">
        <w:rPr>
          <w:sz w:val="24"/>
          <w:szCs w:val="18"/>
        </w:rPr>
        <w:t>Tiled</w:t>
      </w:r>
      <w:proofErr w:type="spellEnd"/>
      <w:r w:rsidRPr="004216B7">
        <w:rPr>
          <w:sz w:val="24"/>
          <w:szCs w:val="18"/>
        </w:rPr>
        <w:t>, control de versiones mediante repositorios y trabajo colaborativo en equipo. Si bien algunas características planeadas inicialmente tuvieron que posponerse debido a las limitaciones de tiempo, los avances obtenidos constituyen una base sólida para completar la versión final del videojuego y continuar mejorándolo en futuras versiones.</w:t>
      </w:r>
    </w:p>
    <w:p w14:paraId="5130C82E" w14:textId="77777777" w:rsidR="004216B7" w:rsidRDefault="004216B7" w:rsidP="004216B7"/>
    <w:p w14:paraId="577C698C" w14:textId="77777777" w:rsidR="004216B7" w:rsidRDefault="004216B7" w:rsidP="004216B7"/>
    <w:p w14:paraId="5AE9FBB8" w14:textId="77777777" w:rsidR="004216B7" w:rsidRDefault="004216B7" w:rsidP="004216B7"/>
    <w:p w14:paraId="5D6AB635" w14:textId="77777777" w:rsidR="004216B7" w:rsidRDefault="004216B7" w:rsidP="004216B7"/>
    <w:p w14:paraId="61DCEC77" w14:textId="77777777" w:rsidR="004216B7" w:rsidRDefault="004216B7" w:rsidP="004216B7"/>
    <w:p w14:paraId="73686991" w14:textId="77777777" w:rsidR="004216B7" w:rsidRDefault="004216B7" w:rsidP="004216B7"/>
    <w:p w14:paraId="07A6E5CD" w14:textId="77777777" w:rsidR="004216B7" w:rsidRDefault="004216B7" w:rsidP="004216B7"/>
    <w:p w14:paraId="28CAA258" w14:textId="77777777" w:rsidR="004216B7" w:rsidRDefault="004216B7" w:rsidP="004216B7"/>
    <w:p w14:paraId="00C2DEA4" w14:textId="77777777" w:rsidR="004216B7" w:rsidRDefault="004216B7" w:rsidP="004216B7"/>
    <w:p w14:paraId="4EE3F6CB" w14:textId="77777777" w:rsidR="004216B7" w:rsidRDefault="004216B7" w:rsidP="004216B7"/>
    <w:p w14:paraId="1A7FB2F3" w14:textId="77777777" w:rsidR="004216B7" w:rsidRDefault="004216B7" w:rsidP="004216B7"/>
    <w:p w14:paraId="3000D41E" w14:textId="77777777" w:rsidR="004216B7" w:rsidRDefault="004216B7" w:rsidP="004216B7"/>
    <w:p w14:paraId="2AD65373" w14:textId="77777777" w:rsidR="004216B7" w:rsidRDefault="004216B7" w:rsidP="004216B7">
      <w:pPr>
        <w:rPr>
          <w:b/>
          <w:bCs/>
        </w:rPr>
      </w:pPr>
      <w:r w:rsidRPr="00A86E1A">
        <w:rPr>
          <w:b/>
          <w:bCs/>
        </w:rPr>
        <w:lastRenderedPageBreak/>
        <w:t>Auto reflexión</w:t>
      </w:r>
    </w:p>
    <w:p w14:paraId="7B4C205D" w14:textId="7C14DB44" w:rsidR="004216B7" w:rsidRPr="004216B7" w:rsidRDefault="004216B7" w:rsidP="004216B7">
      <w:pPr>
        <w:spacing w:line="278" w:lineRule="auto"/>
        <w:rPr>
          <w:b/>
          <w:bCs/>
          <w:sz w:val="28"/>
          <w:szCs w:val="20"/>
        </w:rPr>
      </w:pPr>
      <w:r w:rsidRPr="004216B7">
        <w:rPr>
          <w:b/>
          <w:bCs/>
          <w:sz w:val="28"/>
          <w:szCs w:val="20"/>
        </w:rPr>
        <w:t>Luis</w:t>
      </w:r>
      <w:r w:rsidR="00CE1A97">
        <w:rPr>
          <w:b/>
          <w:bCs/>
          <w:sz w:val="28"/>
          <w:szCs w:val="20"/>
        </w:rPr>
        <w:t xml:space="preserve"> Obed Aranda Robles</w:t>
      </w:r>
    </w:p>
    <w:p w14:paraId="32829BD4" w14:textId="77777777" w:rsidR="004216B7" w:rsidRPr="004216B7" w:rsidRDefault="004216B7" w:rsidP="004216B7">
      <w:pPr>
        <w:spacing w:line="278" w:lineRule="auto"/>
        <w:rPr>
          <w:sz w:val="24"/>
          <w:szCs w:val="18"/>
        </w:rPr>
      </w:pPr>
      <w:r w:rsidRPr="004216B7">
        <w:rPr>
          <w:sz w:val="24"/>
          <w:szCs w:val="18"/>
        </w:rPr>
        <w:t>Durante el desarrollo de este proyecto aprendí que la creación de un videojuego es un proceso mucho más complejo de lo que imaginaba inicialmente. Al comenzar, consideraba que muchas de las funcionalidades serían relativamente sencillas de implementar; sin embargo, conforme avanzó el proyecto, descubrí que aspectos como la creación de mapas, las colisiones, la integración de recursos gráficos y la corrección de errores requieren una gran cantidad de tiempo, investigación y pruebas.</w:t>
      </w:r>
    </w:p>
    <w:p w14:paraId="57A0DA39" w14:textId="77777777" w:rsidR="004216B7" w:rsidRPr="004216B7" w:rsidRDefault="004216B7" w:rsidP="004216B7">
      <w:pPr>
        <w:spacing w:line="278" w:lineRule="auto"/>
        <w:rPr>
          <w:sz w:val="24"/>
          <w:szCs w:val="18"/>
        </w:rPr>
      </w:pPr>
      <w:r w:rsidRPr="004216B7">
        <w:rPr>
          <w:sz w:val="24"/>
          <w:szCs w:val="18"/>
        </w:rPr>
        <w:t>Uno de los aprendizajes más importantes para mí fue comprender la importancia de elegir adecuadamente las herramientas de desarrollo. La experiencia de trabajar con diferentes programas para la creación de mapas me permitió entender que una mala decisión técnica puede generar retrasos significativos y obligar a replantear parte del trabajo realizado.</w:t>
      </w:r>
    </w:p>
    <w:p w14:paraId="50E09E1D" w14:textId="77777777" w:rsidR="004216B7" w:rsidRPr="004216B7" w:rsidRDefault="004216B7" w:rsidP="004216B7">
      <w:pPr>
        <w:spacing w:line="278" w:lineRule="auto"/>
        <w:rPr>
          <w:sz w:val="24"/>
          <w:szCs w:val="18"/>
        </w:rPr>
      </w:pPr>
      <w:r w:rsidRPr="004216B7">
        <w:rPr>
          <w:sz w:val="24"/>
          <w:szCs w:val="18"/>
        </w:rPr>
        <w:t>También mejoré mis habilidades para resolver problemas técnicos, ya que en varias ocasiones fue necesario investigar soluciones, probar diferentes enfoques y corregir errores que no tenían una solución inmediata. Esto me ayudó a desarrollar mayor paciencia y una mejor capacidad de análisis ante situaciones complejas.</w:t>
      </w:r>
    </w:p>
    <w:p w14:paraId="541E9D78" w14:textId="77777777" w:rsidR="004216B7" w:rsidRPr="004216B7" w:rsidRDefault="004216B7" w:rsidP="004216B7">
      <w:pPr>
        <w:spacing w:line="278" w:lineRule="auto"/>
        <w:rPr>
          <w:sz w:val="24"/>
          <w:szCs w:val="18"/>
        </w:rPr>
      </w:pPr>
      <w:r w:rsidRPr="004216B7">
        <w:rPr>
          <w:sz w:val="24"/>
          <w:szCs w:val="18"/>
        </w:rPr>
        <w:t>Además, el proyecto me permitió fortalecer mis habilidades de trabajo en equipo. Aprendí la importancia de la comunicación, la organización y la distribución de responsabilidades para lograr avanzar de manera eficiente en un proyecto compartido.</w:t>
      </w:r>
    </w:p>
    <w:p w14:paraId="358BE3C1" w14:textId="77777777" w:rsidR="004216B7" w:rsidRDefault="004216B7" w:rsidP="004216B7">
      <w:pPr>
        <w:spacing w:line="278" w:lineRule="auto"/>
        <w:rPr>
          <w:sz w:val="24"/>
          <w:szCs w:val="18"/>
        </w:rPr>
      </w:pPr>
      <w:r w:rsidRPr="004216B7">
        <w:rPr>
          <w:sz w:val="24"/>
          <w:szCs w:val="18"/>
        </w:rPr>
        <w:t>Considero que este proyecto me permitió aplicar conocimientos adquiridos durante la carrera en un entorno práctico y me ayudó a comprender mejor los retos que implica el desarrollo de software en proyectos reales.</w:t>
      </w:r>
    </w:p>
    <w:p w14:paraId="12750895" w14:textId="5E80092B" w:rsidR="00B01F61" w:rsidRPr="00CE1A97" w:rsidRDefault="00B01F61" w:rsidP="004216B7">
      <w:pPr>
        <w:spacing w:line="278" w:lineRule="auto"/>
        <w:rPr>
          <w:b/>
          <w:bCs/>
          <w:sz w:val="24"/>
          <w:szCs w:val="18"/>
        </w:rPr>
      </w:pPr>
      <w:r w:rsidRPr="00CE1A97">
        <w:rPr>
          <w:b/>
          <w:bCs/>
          <w:sz w:val="24"/>
          <w:szCs w:val="18"/>
        </w:rPr>
        <w:t>Max</w:t>
      </w:r>
    </w:p>
    <w:p w14:paraId="6FE77FB6" w14:textId="77777777" w:rsidR="00E966A8" w:rsidRPr="00E966A8" w:rsidRDefault="00E966A8" w:rsidP="00E966A8">
      <w:pPr>
        <w:rPr>
          <w:rFonts w:cstheme="minorHAnsi"/>
          <w:noProof/>
          <w:sz w:val="24"/>
          <w:szCs w:val="24"/>
          <w:lang w:val="es-MX" w:bidi="es-MX"/>
        </w:rPr>
      </w:pPr>
      <w:r w:rsidRPr="00E966A8">
        <w:rPr>
          <w:rFonts w:cstheme="minorHAnsi"/>
          <w:noProof/>
          <w:sz w:val="24"/>
          <w:szCs w:val="24"/>
          <w:lang w:val="es-MX" w:bidi="es-MX"/>
        </w:rPr>
        <w:t>Durante el desarrollo de este proyecto aprendí que una de las partes más importantes al crear un videojuego es lograr que los niveles funcionen correctamente. Al inicio pensaba que diseñar niveles consistía solamente en acomodar escenarios, obstáculos y personajes, pero conforme avanzó el proyecto me di cuenta de que cada elemento debe tener un propósito dentro del juego y debe estar bien integrado para que la experiencia sea clara.</w:t>
      </w:r>
    </w:p>
    <w:p w14:paraId="1F1B608E" w14:textId="77777777" w:rsidR="00E966A8" w:rsidRPr="00E966A8" w:rsidRDefault="00E966A8" w:rsidP="00E966A8">
      <w:pPr>
        <w:rPr>
          <w:rFonts w:cstheme="minorHAnsi"/>
          <w:noProof/>
          <w:sz w:val="24"/>
          <w:szCs w:val="24"/>
          <w:lang w:val="es-MX" w:bidi="es-MX"/>
        </w:rPr>
      </w:pPr>
      <w:r w:rsidRPr="00E966A8">
        <w:rPr>
          <w:rFonts w:cstheme="minorHAnsi"/>
          <w:noProof/>
          <w:sz w:val="24"/>
          <w:szCs w:val="24"/>
          <w:lang w:val="es-MX" w:bidi="es-MX"/>
        </w:rPr>
        <w:t>Una de las mayores dificultades fue resolver errores que aparecieron durante las pruebas. En varias ocasiones el juego no respondía como se esperaba, ya fuera por detalles en el movimiento, colisiones, posición de objetos o integración de recursos. Esto me permitió entender que programar un videojuego no se trata solo de agregar funciones, sino de revisar constantemente, probar cambios y corregir fallos hasta lograr que todo trabaje de manera más estable.</w:t>
      </w:r>
    </w:p>
    <w:p w14:paraId="7853EFBD" w14:textId="77777777" w:rsidR="00E966A8" w:rsidRPr="00E966A8" w:rsidRDefault="00E966A8" w:rsidP="00E966A8">
      <w:pPr>
        <w:rPr>
          <w:rFonts w:cstheme="minorHAnsi"/>
          <w:noProof/>
          <w:sz w:val="24"/>
          <w:szCs w:val="24"/>
          <w:lang w:val="es-MX" w:bidi="es-MX"/>
        </w:rPr>
      </w:pPr>
      <w:r w:rsidRPr="00E966A8">
        <w:rPr>
          <w:rFonts w:cstheme="minorHAnsi"/>
          <w:noProof/>
          <w:sz w:val="24"/>
          <w:szCs w:val="24"/>
          <w:lang w:val="es-MX" w:bidi="es-MX"/>
        </w:rPr>
        <w:lastRenderedPageBreak/>
        <w:t>También aprendí la importancia de usar correctamente las herramientas de desarrollo. Durante el proyecto pude notar que estas herramientas no solo sirven para crear videojuegos, sino que también ayudan a organizar archivos, manejar recursos, probar funciones y estructurar mejor cualquier tipo de proyecto de software. Este aprendizaje me pareció importante porque puede aplicarse en otros trabajos fuera del desarrollo de videojuegos.</w:t>
      </w:r>
    </w:p>
    <w:p w14:paraId="472122CA" w14:textId="77777777" w:rsidR="00E966A8" w:rsidRPr="00E966A8" w:rsidRDefault="00E966A8" w:rsidP="00E966A8">
      <w:pPr>
        <w:rPr>
          <w:rFonts w:cstheme="minorHAnsi"/>
          <w:noProof/>
          <w:sz w:val="24"/>
          <w:szCs w:val="24"/>
          <w:lang w:val="es-MX" w:bidi="es-MX"/>
        </w:rPr>
      </w:pPr>
      <w:r w:rsidRPr="00E966A8">
        <w:rPr>
          <w:rFonts w:cstheme="minorHAnsi"/>
          <w:noProof/>
          <w:sz w:val="24"/>
          <w:szCs w:val="24"/>
          <w:lang w:val="es-MX" w:bidi="es-MX"/>
        </w:rPr>
        <w:t>Otro aspecto que me dejó aprendizaje fue la organización de los niveles. Fue necesario pensar en la dificultad, los obstáculos, los enemigos y la forma en que el jugador avanzaría dentro del juego. Esto me ayudó a comprender que el diseño de niveles requiere planeación, ya que no basta con que el escenario se vea bien, también debe funcionar correctamente y tener sentido dentro de la jugabilidad.</w:t>
      </w:r>
    </w:p>
    <w:p w14:paraId="5D408668" w14:textId="77777777" w:rsidR="00E966A8" w:rsidRPr="00E966A8" w:rsidRDefault="00E966A8" w:rsidP="00E966A8">
      <w:pPr>
        <w:rPr>
          <w:rFonts w:cstheme="minorHAnsi"/>
          <w:noProof/>
          <w:sz w:val="24"/>
          <w:szCs w:val="24"/>
          <w:lang w:val="es-MX" w:bidi="es-MX"/>
        </w:rPr>
      </w:pPr>
      <w:r w:rsidRPr="00E966A8">
        <w:rPr>
          <w:rFonts w:cstheme="minorHAnsi"/>
          <w:noProof/>
          <w:sz w:val="24"/>
          <w:szCs w:val="24"/>
          <w:lang w:val="es-MX" w:bidi="es-MX"/>
        </w:rPr>
        <w:t>En conclusión, este proyecto me ayudó a comprender mejor el proceso de creación de un videojuego desde una parte más práctica. Lo más difícil fue corregir errores y hacer que los elementos funcionaran correctamente dentro del juego, pero precisamente eso fue lo que más aprendizaje me dejó. Además, pude darme cuenta de que las herramientas utilizadas pueden servir para desarrollar otros proyectos de software, no solamente videojuegos.</w:t>
      </w:r>
    </w:p>
    <w:p w14:paraId="3F521B72" w14:textId="77777777" w:rsidR="00926DE9" w:rsidRPr="00E966A8" w:rsidRDefault="00926DE9" w:rsidP="00FB20BC">
      <w:pPr>
        <w:rPr>
          <w:rFonts w:ascii="Arial" w:hAnsi="Arial" w:cs="Arial"/>
          <w:b/>
          <w:bCs/>
          <w:noProof/>
          <w:sz w:val="16"/>
          <w:szCs w:val="16"/>
          <w:lang w:val="es-MX" w:bidi="es-MX"/>
        </w:rPr>
      </w:pPr>
    </w:p>
    <w:p w14:paraId="630FBBAD" w14:textId="77777777" w:rsidR="00926DE9" w:rsidRDefault="00926DE9" w:rsidP="00FB20BC">
      <w:pPr>
        <w:rPr>
          <w:rFonts w:ascii="Arial" w:hAnsi="Arial" w:cs="Arial"/>
          <w:b/>
          <w:bCs/>
          <w:noProof/>
          <w:sz w:val="16"/>
          <w:szCs w:val="16"/>
          <w:lang w:bidi="es-MX"/>
        </w:rPr>
      </w:pPr>
    </w:p>
    <w:p w14:paraId="272BC305" w14:textId="77777777" w:rsidR="00926DE9" w:rsidRDefault="00926DE9" w:rsidP="00FB20BC">
      <w:pPr>
        <w:rPr>
          <w:rFonts w:ascii="Arial" w:hAnsi="Arial" w:cs="Arial"/>
          <w:b/>
          <w:bCs/>
          <w:noProof/>
          <w:sz w:val="16"/>
          <w:szCs w:val="16"/>
          <w:lang w:bidi="es-MX"/>
        </w:rPr>
      </w:pPr>
    </w:p>
    <w:p w14:paraId="7E065265" w14:textId="77777777" w:rsidR="00926DE9" w:rsidRDefault="00926DE9" w:rsidP="00FB20BC">
      <w:pPr>
        <w:rPr>
          <w:rFonts w:ascii="Arial" w:hAnsi="Arial" w:cs="Arial"/>
          <w:b/>
          <w:bCs/>
          <w:noProof/>
          <w:sz w:val="16"/>
          <w:szCs w:val="16"/>
          <w:lang w:bidi="es-MX"/>
        </w:rPr>
      </w:pPr>
    </w:p>
    <w:p w14:paraId="6ADD36FE" w14:textId="77777777" w:rsidR="00926DE9" w:rsidRDefault="00926DE9" w:rsidP="00FB20BC">
      <w:pPr>
        <w:rPr>
          <w:rFonts w:ascii="Arial" w:hAnsi="Arial" w:cs="Arial"/>
          <w:b/>
          <w:bCs/>
          <w:noProof/>
          <w:sz w:val="16"/>
          <w:szCs w:val="16"/>
          <w:lang w:bidi="es-MX"/>
        </w:rPr>
      </w:pPr>
    </w:p>
    <w:p w14:paraId="0EB6E841" w14:textId="77777777" w:rsidR="00926DE9" w:rsidRDefault="00926DE9" w:rsidP="00FB20BC">
      <w:pPr>
        <w:rPr>
          <w:rFonts w:ascii="Arial" w:hAnsi="Arial" w:cs="Arial"/>
          <w:b/>
          <w:bCs/>
          <w:noProof/>
          <w:sz w:val="16"/>
          <w:szCs w:val="16"/>
          <w:lang w:bidi="es-MX"/>
        </w:rPr>
      </w:pPr>
    </w:p>
    <w:p w14:paraId="7440ABC7" w14:textId="77777777" w:rsidR="00926DE9" w:rsidRDefault="00926DE9" w:rsidP="00FB20BC">
      <w:pPr>
        <w:rPr>
          <w:rFonts w:ascii="Arial" w:hAnsi="Arial" w:cs="Arial"/>
          <w:b/>
          <w:bCs/>
          <w:noProof/>
          <w:sz w:val="16"/>
          <w:szCs w:val="16"/>
          <w:lang w:bidi="es-MX"/>
        </w:rPr>
      </w:pPr>
    </w:p>
    <w:p w14:paraId="137F9EED" w14:textId="1BC8C02E" w:rsidR="00926DE9" w:rsidRPr="00926DE9" w:rsidRDefault="00926DE9" w:rsidP="00926DE9">
      <w:pPr>
        <w:rPr>
          <w:rFonts w:ascii="Arial" w:hAnsi="Arial" w:cs="Arial"/>
          <w:noProof/>
          <w:sz w:val="20"/>
          <w:szCs w:val="20"/>
          <w:lang w:val="es-MX" w:bidi="es-MX"/>
        </w:rPr>
      </w:pPr>
      <w:r w:rsidRPr="00926DE9">
        <w:rPr>
          <w:rFonts w:ascii="Arial" w:hAnsi="Arial" w:cs="Arial"/>
          <w:b/>
          <w:bCs/>
          <w:noProof/>
          <w:szCs w:val="32"/>
          <w:lang w:val="es-MX" w:bidi="es-MX"/>
        </w:rPr>
        <w:t>Auto reflexión:</w:t>
      </w:r>
      <w:r w:rsidRPr="00926DE9">
        <w:rPr>
          <w:rFonts w:ascii="Arial" w:hAnsi="Arial" w:cs="Arial"/>
          <w:noProof/>
          <w:sz w:val="20"/>
          <w:szCs w:val="20"/>
          <w:lang w:val="es-MX" w:bidi="es-MX"/>
        </w:rPr>
        <w:br/>
      </w:r>
      <w:r w:rsidRPr="00926DE9">
        <w:rPr>
          <w:rFonts w:ascii="Arial" w:hAnsi="Arial" w:cs="Arial"/>
          <w:noProof/>
          <w:sz w:val="28"/>
          <w:szCs w:val="28"/>
          <w:lang w:val="es-MX" w:bidi="es-MX"/>
        </w:rPr>
        <w:t>Marco Antonio Oliva Santos</w:t>
      </w:r>
    </w:p>
    <w:p w14:paraId="2200B434" w14:textId="04BBAA78" w:rsidR="00926DE9" w:rsidRPr="00926DE9" w:rsidRDefault="00926DE9" w:rsidP="00926DE9">
      <w:pPr>
        <w:rPr>
          <w:rFonts w:ascii="Arial" w:hAnsi="Arial" w:cs="Arial"/>
          <w:noProof/>
          <w:sz w:val="22"/>
          <w:lang w:val="es-MX" w:bidi="es-MX"/>
        </w:rPr>
      </w:pPr>
      <w:r w:rsidRPr="00926DE9">
        <w:rPr>
          <w:rFonts w:ascii="Arial" w:hAnsi="Arial" w:cs="Arial"/>
          <w:noProof/>
          <w:sz w:val="22"/>
          <w:lang w:val="es-MX" w:bidi="es-MX"/>
        </w:rPr>
        <w:t>Al desarrollar este proyecto aprendí que crear un videojuego requiere mucha más organización, paciencia y dedicación de lo que pensaba al inicio. Al emepzar, tenía la idea de que varias partes del juego serían sencillas de realizar, pero conforme avanzamos me di cuenta de que cada elemento, desde el diseño de niveles hasta la programación general, necesita tiempo, pruebas y correcciones constantes.</w:t>
      </w:r>
    </w:p>
    <w:p w14:paraId="100DFB05" w14:textId="77777777" w:rsidR="00926DE9" w:rsidRPr="00926DE9" w:rsidRDefault="00926DE9" w:rsidP="00926DE9">
      <w:pPr>
        <w:rPr>
          <w:rFonts w:ascii="Arial" w:hAnsi="Arial" w:cs="Arial"/>
          <w:noProof/>
          <w:sz w:val="22"/>
          <w:lang w:val="es-MX" w:bidi="es-MX"/>
        </w:rPr>
      </w:pPr>
      <w:r w:rsidRPr="00926DE9">
        <w:rPr>
          <w:rFonts w:ascii="Arial" w:hAnsi="Arial" w:cs="Arial"/>
          <w:noProof/>
          <w:sz w:val="22"/>
          <w:lang w:val="es-MX" w:bidi="es-MX"/>
        </w:rPr>
        <w:t>Uno de los aprendizajes más importantes fue comprender la importancia de planear bien antes de empezar a programar. En el caso de Bolvex, fue necesario pensar primero en las ideas generales del juego, el diseño visual, los personajes, los villanos y la estructura de los niveles. Esto me ayudó a entender que un videojuego no solo depende del código, sino también de una buena organización de las ideas y de una visión clara del resultado que se quiere obtener.</w:t>
      </w:r>
    </w:p>
    <w:p w14:paraId="0363B747" w14:textId="1F28D8C5" w:rsidR="00926DE9" w:rsidRPr="00926DE9" w:rsidRDefault="00926DE9" w:rsidP="00926DE9">
      <w:pPr>
        <w:rPr>
          <w:rFonts w:ascii="Arial" w:hAnsi="Arial" w:cs="Arial"/>
          <w:noProof/>
          <w:sz w:val="22"/>
          <w:lang w:val="es-MX" w:bidi="es-MX"/>
        </w:rPr>
      </w:pPr>
      <w:r w:rsidRPr="00926DE9">
        <w:rPr>
          <w:rFonts w:ascii="Arial" w:hAnsi="Arial" w:cs="Arial"/>
          <w:noProof/>
          <w:sz w:val="22"/>
          <w:lang w:val="es-MX" w:bidi="es-MX"/>
        </w:rPr>
        <w:t>También pude mejorar mi capacidad para resolver problemas técnicos. Durante el desarrollo se presentaron detalles relacionados con la integración de imágenes, el movimiento del personaje, el diseño de escenarios y la corrección de errores dentro del proyecto.</w:t>
      </w:r>
    </w:p>
    <w:p w14:paraId="237AC4B5" w14:textId="12C65CBB" w:rsidR="00926DE9" w:rsidRPr="00926DE9" w:rsidRDefault="00926DE9" w:rsidP="00926DE9">
      <w:pPr>
        <w:rPr>
          <w:rFonts w:ascii="Arial" w:hAnsi="Arial" w:cs="Arial"/>
          <w:noProof/>
          <w:sz w:val="22"/>
          <w:lang w:val="es-MX" w:bidi="es-MX"/>
        </w:rPr>
      </w:pPr>
      <w:r w:rsidRPr="00926DE9">
        <w:rPr>
          <w:rFonts w:ascii="Arial" w:hAnsi="Arial" w:cs="Arial"/>
          <w:noProof/>
          <w:sz w:val="22"/>
          <w:lang w:val="es-MX" w:bidi="es-MX"/>
        </w:rPr>
        <w:lastRenderedPageBreak/>
        <w:t>Además, este proyecto me permitió reforzar el trabajo en equipo, ya que fue necesario comunicarnos, repartir responsabilidades y tomar decisiones en conjunto para avanzar de manera ordenada. Comprendí que en un proyecto de software no basta con que cada persona trabaje por separado, sino que es importante mantener una buena coordinación para que todas las partes del juego funcionen correctamente y aparte aprendi a hacer las cosas para que los integrantes de mi equipo tambien las entiendan, porque aveces al hacer las cosas para nosotros es facil entenderlas pero para otras personas no.</w:t>
      </w:r>
    </w:p>
    <w:p w14:paraId="37D92A26" w14:textId="5EE01CF1" w:rsidR="00926DE9" w:rsidRPr="00926DE9" w:rsidRDefault="00926DE9" w:rsidP="00926DE9">
      <w:pPr>
        <w:rPr>
          <w:rFonts w:ascii="Arial" w:hAnsi="Arial" w:cs="Arial"/>
          <w:noProof/>
          <w:sz w:val="22"/>
          <w:lang w:val="es-MX" w:bidi="es-MX"/>
        </w:rPr>
      </w:pPr>
      <w:r w:rsidRPr="00926DE9">
        <w:rPr>
          <w:rFonts w:ascii="Arial" w:hAnsi="Arial" w:cs="Arial"/>
          <w:noProof/>
          <w:sz w:val="22"/>
          <w:lang w:val="es-MX" w:bidi="es-MX"/>
        </w:rPr>
        <w:t>Gracias a esta experiencia comprendí mejor los retos que implica crear un videojuego y también identifiqué aspectos que puedo seguir mejorando, como la planeación, la revisión de errores y la integración de recursos dentro de un proyecto.</w:t>
      </w:r>
    </w:p>
    <w:p w14:paraId="6C5E63A5" w14:textId="77777777" w:rsidR="00926DE9" w:rsidRPr="00926DE9" w:rsidRDefault="00926DE9" w:rsidP="00FB20BC">
      <w:pPr>
        <w:rPr>
          <w:rFonts w:ascii="Arial" w:hAnsi="Arial" w:cs="Arial"/>
          <w:b/>
          <w:bCs/>
          <w:noProof/>
          <w:sz w:val="18"/>
          <w:szCs w:val="18"/>
          <w:lang w:bidi="es-MX"/>
        </w:rPr>
      </w:pPr>
    </w:p>
    <w:sectPr w:rsidR="00926DE9" w:rsidRPr="00926DE9" w:rsidSect="00A07040">
      <w:headerReference w:type="default" r:id="rId15"/>
      <w:pgSz w:w="11906" w:h="16838" w:code="9"/>
      <w:pgMar w:top="1417" w:right="1701" w:bottom="1417" w:left="1701" w:header="720" w:footer="72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49F83" w14:textId="77777777" w:rsidR="00516CE6" w:rsidRDefault="00516CE6" w:rsidP="006C73CA">
      <w:pPr>
        <w:spacing w:after="0" w:line="240" w:lineRule="auto"/>
      </w:pPr>
      <w:r>
        <w:separator/>
      </w:r>
    </w:p>
  </w:endnote>
  <w:endnote w:type="continuationSeparator" w:id="0">
    <w:p w14:paraId="0505BAA3" w14:textId="77777777" w:rsidR="00516CE6" w:rsidRDefault="00516CE6" w:rsidP="006C73CA">
      <w:pPr>
        <w:spacing w:after="0" w:line="240" w:lineRule="auto"/>
      </w:pPr>
      <w:r>
        <w:continuationSeparator/>
      </w:r>
    </w:p>
  </w:endnote>
  <w:endnote w:type="continuationNotice" w:id="1">
    <w:p w14:paraId="6BFE646D" w14:textId="77777777" w:rsidR="00516CE6" w:rsidRDefault="00516C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336493"/>
      <w:docPartObj>
        <w:docPartGallery w:val="Page Numbers (Bottom of Page)"/>
        <w:docPartUnique/>
      </w:docPartObj>
    </w:sdtPr>
    <w:sdtContent>
      <w:p w14:paraId="3F38B3D9" w14:textId="71B7237C" w:rsidR="00BD7C93" w:rsidRDefault="003F318F">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2DA26F83" wp14:editId="2125A82C">
                  <wp:simplePos x="0" y="0"/>
                  <wp:positionH relativeFrom="margin">
                    <wp:posOffset>2061754</wp:posOffset>
                  </wp:positionH>
                  <wp:positionV relativeFrom="bottomMargin">
                    <wp:posOffset>187144</wp:posOffset>
                  </wp:positionV>
                  <wp:extent cx="1282700" cy="438150"/>
                  <wp:effectExtent l="19050" t="19050" r="31750" b="19050"/>
                  <wp:wrapNone/>
                  <wp:docPr id="102153014" name="Cinta: curvada e inclinada hacia abaj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438150"/>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B9CC7D6" w14:textId="77777777" w:rsidR="003F318F" w:rsidRDefault="003F318F">
                              <w:pPr>
                                <w:jc w:val="center"/>
                                <w:rPr>
                                  <w:color w:val="DDDDDD" w:themeColor="accent1"/>
                                </w:rPr>
                              </w:pPr>
                              <w:r>
                                <w:fldChar w:fldCharType="begin"/>
                              </w:r>
                              <w:r>
                                <w:instrText>PAGE    \* MERGEFORMAT</w:instrText>
                              </w:r>
                              <w:r>
                                <w:fldChar w:fldCharType="separate"/>
                              </w:r>
                              <w:r>
                                <w:rPr>
                                  <w:color w:val="DDDDDD" w:themeColor="accent1"/>
                                </w:rPr>
                                <w:t>2</w:t>
                              </w:r>
                              <w:r>
                                <w:rPr>
                                  <w:color w:val="DDDDD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A26F83"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2" o:spid="_x0000_s1031" type="#_x0000_t107" style="position:absolute;margin-left:162.35pt;margin-top:14.75pt;width:101pt;height: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" filled="f" fillcolor="#17365d" strokecolor="#71a0dc">
                  <v:textbox>
                    <w:txbxContent>
                      <w:p w14:paraId="4B9CC7D6" w14:textId="77777777" w:rsidR="003F318F" w:rsidRDefault="003F318F">
                        <w:pPr>
                          <w:jc w:val="center"/>
                          <w:rPr>
                            <w:color w:val="DDDDDD" w:themeColor="accent1"/>
                          </w:rPr>
                        </w:pPr>
                        <w:r>
                          <w:fldChar w:fldCharType="begin"/>
                        </w:r>
                        <w:r>
                          <w:instrText>PAGE    \* MERGEFORMAT</w:instrText>
                        </w:r>
                        <w:r>
                          <w:fldChar w:fldCharType="separate"/>
                        </w:r>
                        <w:r>
                          <w:rPr>
                            <w:color w:val="DDDDDD" w:themeColor="accent1"/>
                          </w:rPr>
                          <w:t>2</w:t>
                        </w:r>
                        <w:r>
                          <w:rPr>
                            <w:color w:val="DDDDD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D6A28" w14:textId="77777777" w:rsidR="00516CE6" w:rsidRDefault="00516CE6" w:rsidP="006C73CA">
      <w:pPr>
        <w:spacing w:after="0" w:line="240" w:lineRule="auto"/>
      </w:pPr>
      <w:r>
        <w:separator/>
      </w:r>
    </w:p>
  </w:footnote>
  <w:footnote w:type="continuationSeparator" w:id="0">
    <w:p w14:paraId="6FDEFB27" w14:textId="77777777" w:rsidR="00516CE6" w:rsidRDefault="00516CE6" w:rsidP="006C73CA">
      <w:pPr>
        <w:spacing w:after="0" w:line="240" w:lineRule="auto"/>
      </w:pPr>
      <w:r>
        <w:continuationSeparator/>
      </w:r>
    </w:p>
  </w:footnote>
  <w:footnote w:type="continuationNotice" w:id="1">
    <w:p w14:paraId="773D5B11" w14:textId="77777777" w:rsidR="00516CE6" w:rsidRDefault="00516C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8ACC" w14:textId="77777777" w:rsidR="00BD7C93" w:rsidRDefault="00BD7C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4546D"/>
    <w:multiLevelType w:val="multilevel"/>
    <w:tmpl w:val="63AC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97758"/>
    <w:multiLevelType w:val="multilevel"/>
    <w:tmpl w:val="71CAD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251110">
    <w:abstractNumId w:val="0"/>
  </w:num>
  <w:num w:numId="2" w16cid:durableId="2115586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40"/>
    <w:rsid w:val="000055BE"/>
    <w:rsid w:val="00015E52"/>
    <w:rsid w:val="00036D70"/>
    <w:rsid w:val="0004427C"/>
    <w:rsid w:val="00044405"/>
    <w:rsid w:val="00066F80"/>
    <w:rsid w:val="000723B9"/>
    <w:rsid w:val="00073CC8"/>
    <w:rsid w:val="0007412B"/>
    <w:rsid w:val="0009327E"/>
    <w:rsid w:val="000944DD"/>
    <w:rsid w:val="000A72AA"/>
    <w:rsid w:val="000D414A"/>
    <w:rsid w:val="000D4E30"/>
    <w:rsid w:val="000D602F"/>
    <w:rsid w:val="000E0B7D"/>
    <w:rsid w:val="000E274A"/>
    <w:rsid w:val="000F78A3"/>
    <w:rsid w:val="001164BB"/>
    <w:rsid w:val="001164C3"/>
    <w:rsid w:val="00123BC9"/>
    <w:rsid w:val="00143F7D"/>
    <w:rsid w:val="00151A2D"/>
    <w:rsid w:val="0015201F"/>
    <w:rsid w:val="00157DC4"/>
    <w:rsid w:val="001604AB"/>
    <w:rsid w:val="00163361"/>
    <w:rsid w:val="0016642B"/>
    <w:rsid w:val="00177B91"/>
    <w:rsid w:val="00190A36"/>
    <w:rsid w:val="001965C7"/>
    <w:rsid w:val="001A7439"/>
    <w:rsid w:val="001B39F7"/>
    <w:rsid w:val="001B776C"/>
    <w:rsid w:val="001C40D4"/>
    <w:rsid w:val="001D60CE"/>
    <w:rsid w:val="001E206A"/>
    <w:rsid w:val="001F1C13"/>
    <w:rsid w:val="002053DA"/>
    <w:rsid w:val="00231BE2"/>
    <w:rsid w:val="00253D39"/>
    <w:rsid w:val="00270AA6"/>
    <w:rsid w:val="002745D8"/>
    <w:rsid w:val="0028037C"/>
    <w:rsid w:val="002A2CBE"/>
    <w:rsid w:val="002A4782"/>
    <w:rsid w:val="002B1EE7"/>
    <w:rsid w:val="002D51F5"/>
    <w:rsid w:val="002F1E53"/>
    <w:rsid w:val="002F3BFA"/>
    <w:rsid w:val="002F57A4"/>
    <w:rsid w:val="00303F8C"/>
    <w:rsid w:val="0031152C"/>
    <w:rsid w:val="00333BAB"/>
    <w:rsid w:val="00342419"/>
    <w:rsid w:val="0037112E"/>
    <w:rsid w:val="00371DD8"/>
    <w:rsid w:val="0037519E"/>
    <w:rsid w:val="00376B18"/>
    <w:rsid w:val="0038002C"/>
    <w:rsid w:val="00397A74"/>
    <w:rsid w:val="003A1F79"/>
    <w:rsid w:val="003A3883"/>
    <w:rsid w:val="003B0015"/>
    <w:rsid w:val="003B0B03"/>
    <w:rsid w:val="003B1A4C"/>
    <w:rsid w:val="003C3FB4"/>
    <w:rsid w:val="003C6D8B"/>
    <w:rsid w:val="003E5152"/>
    <w:rsid w:val="003F318F"/>
    <w:rsid w:val="003F7A13"/>
    <w:rsid w:val="004216B7"/>
    <w:rsid w:val="00424F4F"/>
    <w:rsid w:val="0042794F"/>
    <w:rsid w:val="00430CE3"/>
    <w:rsid w:val="00437F59"/>
    <w:rsid w:val="0044430D"/>
    <w:rsid w:val="00461C05"/>
    <w:rsid w:val="00475740"/>
    <w:rsid w:val="004847A6"/>
    <w:rsid w:val="00485D90"/>
    <w:rsid w:val="004A164D"/>
    <w:rsid w:val="004A6A22"/>
    <w:rsid w:val="004B34F4"/>
    <w:rsid w:val="004B48FE"/>
    <w:rsid w:val="004B5ED5"/>
    <w:rsid w:val="004C1525"/>
    <w:rsid w:val="004D2020"/>
    <w:rsid w:val="004D224C"/>
    <w:rsid w:val="004D4791"/>
    <w:rsid w:val="004F02C9"/>
    <w:rsid w:val="004F6BF3"/>
    <w:rsid w:val="00516CE6"/>
    <w:rsid w:val="00525C04"/>
    <w:rsid w:val="005339B8"/>
    <w:rsid w:val="00534DEE"/>
    <w:rsid w:val="00560F01"/>
    <w:rsid w:val="0056243A"/>
    <w:rsid w:val="0057776E"/>
    <w:rsid w:val="00581599"/>
    <w:rsid w:val="00583CA5"/>
    <w:rsid w:val="00595C49"/>
    <w:rsid w:val="00597BD1"/>
    <w:rsid w:val="005A1A1A"/>
    <w:rsid w:val="005A7E40"/>
    <w:rsid w:val="005B0219"/>
    <w:rsid w:val="005C0887"/>
    <w:rsid w:val="005C357F"/>
    <w:rsid w:val="005C3B53"/>
    <w:rsid w:val="005C3BC2"/>
    <w:rsid w:val="005E0434"/>
    <w:rsid w:val="005E32A6"/>
    <w:rsid w:val="005E7353"/>
    <w:rsid w:val="005F123E"/>
    <w:rsid w:val="005F341C"/>
    <w:rsid w:val="00620309"/>
    <w:rsid w:val="00623B9B"/>
    <w:rsid w:val="00625A4C"/>
    <w:rsid w:val="00634DC6"/>
    <w:rsid w:val="006405C8"/>
    <w:rsid w:val="006631A8"/>
    <w:rsid w:val="00683C58"/>
    <w:rsid w:val="00687359"/>
    <w:rsid w:val="006900A8"/>
    <w:rsid w:val="006C592D"/>
    <w:rsid w:val="006C73CA"/>
    <w:rsid w:val="006D0E24"/>
    <w:rsid w:val="006D5CE5"/>
    <w:rsid w:val="006E0998"/>
    <w:rsid w:val="006E6964"/>
    <w:rsid w:val="006F1B37"/>
    <w:rsid w:val="006F233F"/>
    <w:rsid w:val="006F2367"/>
    <w:rsid w:val="007240D2"/>
    <w:rsid w:val="00742981"/>
    <w:rsid w:val="0074782E"/>
    <w:rsid w:val="0075342C"/>
    <w:rsid w:val="00756D53"/>
    <w:rsid w:val="00760BF1"/>
    <w:rsid w:val="00770474"/>
    <w:rsid w:val="0078433E"/>
    <w:rsid w:val="00785301"/>
    <w:rsid w:val="00791DA8"/>
    <w:rsid w:val="00792233"/>
    <w:rsid w:val="0079542B"/>
    <w:rsid w:val="007C6D62"/>
    <w:rsid w:val="007E2EBE"/>
    <w:rsid w:val="007E6B62"/>
    <w:rsid w:val="007F1025"/>
    <w:rsid w:val="007F2FA6"/>
    <w:rsid w:val="007F711D"/>
    <w:rsid w:val="008241E3"/>
    <w:rsid w:val="008262DF"/>
    <w:rsid w:val="00843355"/>
    <w:rsid w:val="00855622"/>
    <w:rsid w:val="00867010"/>
    <w:rsid w:val="00870545"/>
    <w:rsid w:val="00874DBA"/>
    <w:rsid w:val="0089140B"/>
    <w:rsid w:val="00891AA5"/>
    <w:rsid w:val="00893630"/>
    <w:rsid w:val="00896F79"/>
    <w:rsid w:val="008A345A"/>
    <w:rsid w:val="008A4864"/>
    <w:rsid w:val="008A5923"/>
    <w:rsid w:val="008A77D5"/>
    <w:rsid w:val="008B7484"/>
    <w:rsid w:val="008B77FB"/>
    <w:rsid w:val="008C0897"/>
    <w:rsid w:val="008C35C9"/>
    <w:rsid w:val="008D2C6C"/>
    <w:rsid w:val="008E351C"/>
    <w:rsid w:val="008E7D4D"/>
    <w:rsid w:val="008F13A4"/>
    <w:rsid w:val="008F36A4"/>
    <w:rsid w:val="008F564A"/>
    <w:rsid w:val="008F6C18"/>
    <w:rsid w:val="0091224F"/>
    <w:rsid w:val="00915B04"/>
    <w:rsid w:val="00926DE9"/>
    <w:rsid w:val="00940A18"/>
    <w:rsid w:val="00944D59"/>
    <w:rsid w:val="00946B6A"/>
    <w:rsid w:val="009641ED"/>
    <w:rsid w:val="00967F88"/>
    <w:rsid w:val="00972C7F"/>
    <w:rsid w:val="009854B5"/>
    <w:rsid w:val="009A1F0E"/>
    <w:rsid w:val="009B4949"/>
    <w:rsid w:val="009B56AC"/>
    <w:rsid w:val="009B6997"/>
    <w:rsid w:val="009C70F4"/>
    <w:rsid w:val="009D4ABA"/>
    <w:rsid w:val="009E52F3"/>
    <w:rsid w:val="009F24D1"/>
    <w:rsid w:val="00A02826"/>
    <w:rsid w:val="00A06A6E"/>
    <w:rsid w:val="00A07040"/>
    <w:rsid w:val="00A16CD4"/>
    <w:rsid w:val="00A37810"/>
    <w:rsid w:val="00A412C6"/>
    <w:rsid w:val="00A4497D"/>
    <w:rsid w:val="00A46A1B"/>
    <w:rsid w:val="00A46A84"/>
    <w:rsid w:val="00A478FC"/>
    <w:rsid w:val="00AA10D6"/>
    <w:rsid w:val="00AA20C5"/>
    <w:rsid w:val="00AA27A8"/>
    <w:rsid w:val="00AD52FC"/>
    <w:rsid w:val="00AE4CFF"/>
    <w:rsid w:val="00AE7EBA"/>
    <w:rsid w:val="00AF0A20"/>
    <w:rsid w:val="00AF36AB"/>
    <w:rsid w:val="00AF3A67"/>
    <w:rsid w:val="00AF6AF2"/>
    <w:rsid w:val="00B01F61"/>
    <w:rsid w:val="00B0369D"/>
    <w:rsid w:val="00B049D5"/>
    <w:rsid w:val="00B04BBF"/>
    <w:rsid w:val="00B15B17"/>
    <w:rsid w:val="00B24DD1"/>
    <w:rsid w:val="00B26B11"/>
    <w:rsid w:val="00B333FA"/>
    <w:rsid w:val="00B5344A"/>
    <w:rsid w:val="00B57B67"/>
    <w:rsid w:val="00B61818"/>
    <w:rsid w:val="00B619DE"/>
    <w:rsid w:val="00B70C1A"/>
    <w:rsid w:val="00B82C62"/>
    <w:rsid w:val="00B96834"/>
    <w:rsid w:val="00B97353"/>
    <w:rsid w:val="00BA52DD"/>
    <w:rsid w:val="00BB24EB"/>
    <w:rsid w:val="00BC06CE"/>
    <w:rsid w:val="00BC1956"/>
    <w:rsid w:val="00BC1D11"/>
    <w:rsid w:val="00BD3D3B"/>
    <w:rsid w:val="00BD7C93"/>
    <w:rsid w:val="00BF04CB"/>
    <w:rsid w:val="00C0559F"/>
    <w:rsid w:val="00C0596D"/>
    <w:rsid w:val="00C13963"/>
    <w:rsid w:val="00C2253E"/>
    <w:rsid w:val="00C26AB0"/>
    <w:rsid w:val="00C319CC"/>
    <w:rsid w:val="00C54F96"/>
    <w:rsid w:val="00C57881"/>
    <w:rsid w:val="00C66D19"/>
    <w:rsid w:val="00C67F44"/>
    <w:rsid w:val="00C70FA8"/>
    <w:rsid w:val="00C906D2"/>
    <w:rsid w:val="00C91650"/>
    <w:rsid w:val="00C91CD3"/>
    <w:rsid w:val="00C979AE"/>
    <w:rsid w:val="00CB19A8"/>
    <w:rsid w:val="00CB5FD6"/>
    <w:rsid w:val="00CB7AF7"/>
    <w:rsid w:val="00CD2066"/>
    <w:rsid w:val="00CD23AA"/>
    <w:rsid w:val="00CE15A5"/>
    <w:rsid w:val="00CE1943"/>
    <w:rsid w:val="00CE1A97"/>
    <w:rsid w:val="00CE6C24"/>
    <w:rsid w:val="00D065A1"/>
    <w:rsid w:val="00D433C9"/>
    <w:rsid w:val="00D44C12"/>
    <w:rsid w:val="00D6343B"/>
    <w:rsid w:val="00D812C8"/>
    <w:rsid w:val="00D94CCC"/>
    <w:rsid w:val="00D94DC5"/>
    <w:rsid w:val="00DB723B"/>
    <w:rsid w:val="00DD03E8"/>
    <w:rsid w:val="00DD4E53"/>
    <w:rsid w:val="00DE025C"/>
    <w:rsid w:val="00DE4C6E"/>
    <w:rsid w:val="00DF5D7A"/>
    <w:rsid w:val="00DF6F17"/>
    <w:rsid w:val="00E0116F"/>
    <w:rsid w:val="00E05C78"/>
    <w:rsid w:val="00E1599D"/>
    <w:rsid w:val="00E21D22"/>
    <w:rsid w:val="00E21FEE"/>
    <w:rsid w:val="00E2507C"/>
    <w:rsid w:val="00E3239D"/>
    <w:rsid w:val="00E3385A"/>
    <w:rsid w:val="00E35950"/>
    <w:rsid w:val="00E42472"/>
    <w:rsid w:val="00E43A86"/>
    <w:rsid w:val="00E4482D"/>
    <w:rsid w:val="00E65C2E"/>
    <w:rsid w:val="00E706C0"/>
    <w:rsid w:val="00E717B6"/>
    <w:rsid w:val="00E75A70"/>
    <w:rsid w:val="00E966A8"/>
    <w:rsid w:val="00EA5A65"/>
    <w:rsid w:val="00EA6681"/>
    <w:rsid w:val="00EB018B"/>
    <w:rsid w:val="00EB0968"/>
    <w:rsid w:val="00EB0EF0"/>
    <w:rsid w:val="00EB48FB"/>
    <w:rsid w:val="00EE2A39"/>
    <w:rsid w:val="00EE3C1C"/>
    <w:rsid w:val="00EF3D2F"/>
    <w:rsid w:val="00EF5745"/>
    <w:rsid w:val="00F0288D"/>
    <w:rsid w:val="00F04560"/>
    <w:rsid w:val="00F15858"/>
    <w:rsid w:val="00F306A0"/>
    <w:rsid w:val="00F31F37"/>
    <w:rsid w:val="00F33F02"/>
    <w:rsid w:val="00F37AC2"/>
    <w:rsid w:val="00F43B1D"/>
    <w:rsid w:val="00F5626D"/>
    <w:rsid w:val="00F57B40"/>
    <w:rsid w:val="00F60306"/>
    <w:rsid w:val="00F83758"/>
    <w:rsid w:val="00F95F67"/>
    <w:rsid w:val="00FA3DE7"/>
    <w:rsid w:val="00FB15A6"/>
    <w:rsid w:val="00FB20BC"/>
    <w:rsid w:val="00FC230C"/>
    <w:rsid w:val="00FC3850"/>
    <w:rsid w:val="00FC5D5C"/>
    <w:rsid w:val="00FD1E9C"/>
    <w:rsid w:val="00FD3B7A"/>
    <w:rsid w:val="00FD717D"/>
    <w:rsid w:val="00FE29A5"/>
    <w:rsid w:val="00FE7EE7"/>
    <w:rsid w:val="00FF132C"/>
    <w:rsid w:val="00FF7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B7CCD"/>
  <w15:chartTrackingRefBased/>
  <w15:docId w15:val="{26B0C060-FE48-445A-9E0E-C74D35D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F0E"/>
    <w:rPr>
      <w:sz w:val="32"/>
    </w:rPr>
  </w:style>
  <w:style w:type="paragraph" w:styleId="Ttulo1">
    <w:name w:val="heading 1"/>
    <w:basedOn w:val="Normal"/>
    <w:next w:val="Normal"/>
    <w:link w:val="Ttulo1Car"/>
    <w:uiPriority w:val="9"/>
    <w:qFormat/>
    <w:rsid w:val="000944DD"/>
    <w:pPr>
      <w:keepNext/>
      <w:keepLines/>
      <w:spacing w:before="240" w:after="240"/>
      <w:outlineLvl w:val="0"/>
    </w:pPr>
    <w:rPr>
      <w:rFonts w:asciiTheme="majorHAnsi" w:eastAsiaTheme="majorEastAsia" w:hAnsiTheme="majorHAnsi" w:cstheme="majorBidi"/>
      <w:b/>
      <w:sz w:val="48"/>
      <w:szCs w:val="32"/>
    </w:rPr>
  </w:style>
  <w:style w:type="paragraph" w:styleId="Ttulo2">
    <w:name w:val="heading 2"/>
    <w:basedOn w:val="Normal"/>
    <w:next w:val="Normal"/>
    <w:link w:val="Ttulo2Car"/>
    <w:uiPriority w:val="9"/>
    <w:semiHidden/>
    <w:rsid w:val="00525C04"/>
    <w:pPr>
      <w:keepNext/>
      <w:keepLines/>
      <w:spacing w:before="40" w:after="0"/>
      <w:outlineLvl w:val="1"/>
    </w:pPr>
    <w:rPr>
      <w:rFonts w:asciiTheme="majorHAnsi" w:eastAsiaTheme="majorEastAsia" w:hAnsiTheme="majorHAnsi" w:cstheme="majorBidi"/>
      <w:sz w:val="3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6C73C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21D22"/>
  </w:style>
  <w:style w:type="paragraph" w:styleId="Piedepgina">
    <w:name w:val="footer"/>
    <w:basedOn w:val="Normal"/>
    <w:link w:val="PiedepginaCar"/>
    <w:uiPriority w:val="99"/>
    <w:semiHidden/>
    <w:rsid w:val="006C73C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E21D22"/>
  </w:style>
  <w:style w:type="paragraph" w:styleId="Ttulo">
    <w:name w:val="Title"/>
    <w:basedOn w:val="Normal"/>
    <w:next w:val="Normal"/>
    <w:link w:val="TtuloCar"/>
    <w:uiPriority w:val="10"/>
    <w:qFormat/>
    <w:rsid w:val="00742981"/>
    <w:pPr>
      <w:spacing w:after="0" w:line="240" w:lineRule="auto"/>
      <w:contextualSpacing/>
    </w:pPr>
    <w:rPr>
      <w:rFonts w:asciiTheme="majorHAnsi" w:eastAsiaTheme="majorEastAsia" w:hAnsiTheme="majorHAnsi" w:cstheme="majorBidi"/>
      <w:color w:val="FFFFFF" w:themeColor="background1"/>
      <w:spacing w:val="-10"/>
      <w:kern w:val="28"/>
      <w:sz w:val="96"/>
      <w:szCs w:val="56"/>
    </w:rPr>
  </w:style>
  <w:style w:type="character" w:customStyle="1" w:styleId="TtuloCar">
    <w:name w:val="Título Car"/>
    <w:basedOn w:val="Fuentedeprrafopredeter"/>
    <w:link w:val="Ttulo"/>
    <w:uiPriority w:val="10"/>
    <w:rsid w:val="00742981"/>
    <w:rPr>
      <w:rFonts w:asciiTheme="majorHAnsi" w:eastAsiaTheme="majorEastAsia" w:hAnsiTheme="majorHAnsi" w:cstheme="majorBidi"/>
      <w:color w:val="FFFFFF" w:themeColor="background1"/>
      <w:spacing w:val="-10"/>
      <w:kern w:val="28"/>
      <w:sz w:val="96"/>
      <w:szCs w:val="56"/>
    </w:rPr>
  </w:style>
  <w:style w:type="paragraph" w:styleId="Subttulo">
    <w:name w:val="Subtitle"/>
    <w:basedOn w:val="Normal"/>
    <w:next w:val="Normal"/>
    <w:link w:val="SubttuloCar"/>
    <w:uiPriority w:val="11"/>
    <w:qFormat/>
    <w:rsid w:val="00742981"/>
    <w:pPr>
      <w:numPr>
        <w:ilvl w:val="1"/>
      </w:numPr>
    </w:pPr>
    <w:rPr>
      <w:rFonts w:asciiTheme="majorHAnsi" w:eastAsiaTheme="minorEastAsia" w:hAnsiTheme="majorHAnsi"/>
      <w:color w:val="FFFFFF" w:themeColor="background1"/>
      <w:sz w:val="36"/>
    </w:rPr>
  </w:style>
  <w:style w:type="character" w:customStyle="1" w:styleId="SubttuloCar">
    <w:name w:val="Subtítulo Car"/>
    <w:basedOn w:val="Fuentedeprrafopredeter"/>
    <w:link w:val="Subttulo"/>
    <w:uiPriority w:val="11"/>
    <w:rsid w:val="00742981"/>
    <w:rPr>
      <w:rFonts w:asciiTheme="majorHAnsi" w:eastAsiaTheme="minorEastAsia" w:hAnsiTheme="majorHAnsi"/>
      <w:color w:val="FFFFFF" w:themeColor="background1"/>
      <w:sz w:val="36"/>
    </w:rPr>
  </w:style>
  <w:style w:type="character" w:customStyle="1" w:styleId="Ttulo1Car">
    <w:name w:val="Título 1 Car"/>
    <w:basedOn w:val="Fuentedeprrafopredeter"/>
    <w:link w:val="Ttulo1"/>
    <w:uiPriority w:val="9"/>
    <w:rsid w:val="000944DD"/>
    <w:rPr>
      <w:rFonts w:asciiTheme="majorHAnsi" w:eastAsiaTheme="majorEastAsia" w:hAnsiTheme="majorHAnsi" w:cstheme="majorBidi"/>
      <w:b/>
      <w:sz w:val="48"/>
      <w:szCs w:val="32"/>
    </w:rPr>
  </w:style>
  <w:style w:type="table" w:styleId="Tablaconcuadrcula">
    <w:name w:val="Table Grid"/>
    <w:basedOn w:val="Tablanormal"/>
    <w:uiPriority w:val="39"/>
    <w:rsid w:val="00742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42981"/>
    <w:rPr>
      <w:color w:val="808080"/>
    </w:rPr>
  </w:style>
  <w:style w:type="character" w:customStyle="1" w:styleId="Ttulo2Car">
    <w:name w:val="Título 2 Car"/>
    <w:basedOn w:val="Fuentedeprrafopredeter"/>
    <w:link w:val="Ttulo2"/>
    <w:uiPriority w:val="9"/>
    <w:semiHidden/>
    <w:rsid w:val="00E21D22"/>
    <w:rPr>
      <w:rFonts w:asciiTheme="majorHAnsi" w:eastAsiaTheme="majorEastAsia" w:hAnsiTheme="majorHAnsi" w:cstheme="majorBidi"/>
      <w:sz w:val="36"/>
      <w:szCs w:val="26"/>
    </w:rPr>
  </w:style>
  <w:style w:type="character" w:styleId="Fuerte">
    <w:name w:val="Strong"/>
    <w:basedOn w:val="Fuentedeprrafopredeter"/>
    <w:uiPriority w:val="22"/>
    <w:qFormat/>
    <w:rsid w:val="00525C04"/>
    <w:rPr>
      <w:b/>
      <w:bCs/>
    </w:rPr>
  </w:style>
  <w:style w:type="paragraph" w:styleId="Textodeglobo">
    <w:name w:val="Balloon Text"/>
    <w:basedOn w:val="Normal"/>
    <w:link w:val="TextodegloboCar"/>
    <w:uiPriority w:val="99"/>
    <w:semiHidden/>
    <w:unhideWhenUsed/>
    <w:rsid w:val="00625A4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5A4C"/>
    <w:rPr>
      <w:rFonts w:ascii="Segoe UI" w:hAnsi="Segoe UI" w:cs="Segoe UI"/>
      <w:sz w:val="18"/>
      <w:szCs w:val="18"/>
    </w:rPr>
  </w:style>
  <w:style w:type="paragraph" w:styleId="Sinespaciado">
    <w:name w:val="No Spacing"/>
    <w:link w:val="SinespaciadoCar"/>
    <w:uiPriority w:val="1"/>
    <w:qFormat/>
    <w:rsid w:val="00424F4F"/>
    <w:pPr>
      <w:spacing w:after="0" w:line="240" w:lineRule="auto"/>
    </w:pPr>
    <w:rPr>
      <w:rFonts w:eastAsiaTheme="minorEastAsia"/>
      <w:lang w:val="es-MX" w:eastAsia="es-MX"/>
    </w:rPr>
  </w:style>
  <w:style w:type="character" w:customStyle="1" w:styleId="SinespaciadoCar">
    <w:name w:val="Sin espaciado Car"/>
    <w:basedOn w:val="Fuentedeprrafopredeter"/>
    <w:link w:val="Sinespaciado"/>
    <w:uiPriority w:val="1"/>
    <w:rsid w:val="00424F4F"/>
    <w:rPr>
      <w:rFonts w:eastAsiaTheme="minorEastAsia"/>
      <w:lang w:val="es-MX" w:eastAsia="es-MX"/>
    </w:rPr>
  </w:style>
  <w:style w:type="table" w:styleId="Tablaconcuadrcula5oscura">
    <w:name w:val="Grid Table 5 Dark"/>
    <w:basedOn w:val="Tablanormal"/>
    <w:uiPriority w:val="50"/>
    <w:rsid w:val="008F56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1clara">
    <w:name w:val="Grid Table 1 Light"/>
    <w:basedOn w:val="Tablanormal"/>
    <w:uiPriority w:val="46"/>
    <w:rsid w:val="008F56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5oscura">
    <w:name w:val="List Table 5 Dark"/>
    <w:basedOn w:val="Tablanormal"/>
    <w:uiPriority w:val="50"/>
    <w:rsid w:val="008F564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09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ppData\Local\Microsoft\Office\16.0\DTS\es-MX%7b8EB2F49A-B526-4D71-96BE-5EC73ACD6FFD%7d\%7b18FBBFEC-A502-4234-9133-4B19822101E2%7dtf23177623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9fc9171bb41dc08635275f351de859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29387215989a890c06011de04edfe97d"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194924-29F9-4B5F-8021-CDCD8A1F4BEB}">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5A98B30B-0EA0-4776-8CC4-A45B95B1E33D}">
  <ds:schemaRefs>
    <ds:schemaRef ds:uri="http://schemas.openxmlformats.org/officeDocument/2006/bibliography"/>
  </ds:schemaRefs>
</ds:datastoreItem>
</file>

<file path=customXml/itemProps3.xml><?xml version="1.0" encoding="utf-8"?>
<ds:datastoreItem xmlns:ds="http://schemas.openxmlformats.org/officeDocument/2006/customXml" ds:itemID="{4E0772FA-558B-4888-997B-C436AB578834}">
  <ds:schemaRefs>
    <ds:schemaRef ds:uri="http://schemas.microsoft.com/sharepoint/v3/contenttype/forms"/>
  </ds:schemaRefs>
</ds:datastoreItem>
</file>

<file path=customXml/itemProps4.xml><?xml version="1.0" encoding="utf-8"?>
<ds:datastoreItem xmlns:ds="http://schemas.openxmlformats.org/officeDocument/2006/customXml" ds:itemID="{BA951296-C34E-40B1-9816-984DAA0997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{18FBBFEC-A502-4234-9133-4B19822101E2}tf23177623_win32</Template>
  <TotalTime>3</TotalTime>
  <Pages>1</Pages>
  <Words>1792</Words>
  <Characters>9861</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dc:description/>
  <cp:lastModifiedBy>luis obed aranda robles</cp:lastModifiedBy>
  <cp:revision>4</cp:revision>
  <cp:lastPrinted>2026-06-03T05:15:00Z</cp:lastPrinted>
  <dcterms:created xsi:type="dcterms:W3CDTF">2026-06-03T05:15:00Z</dcterms:created>
  <dcterms:modified xsi:type="dcterms:W3CDTF">2026-06-03T05:17:00Z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